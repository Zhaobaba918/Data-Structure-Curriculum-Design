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F5621E7" w14:textId="77777777" w:rsidR="00B138A1" w:rsidRPr="001E4DF9" w:rsidRDefault="00B138A1" w:rsidP="001D0743">
      <w:pPr>
        <w:rPr>
          <w:lang w:eastAsia="zh-CN"/>
        </w:rPr>
      </w:pPr>
    </w:p>
    <w:p w14:paraId="365F77C1" w14:textId="77777777"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14:paraId="078202FB" w14:textId="77777777" w:rsidR="00404CF0" w:rsidRPr="00ED4D76" w:rsidRDefault="00404CF0" w:rsidP="001D0743">
      <w:pPr>
        <w:rPr>
          <w:lang w:eastAsia="zh-CN"/>
        </w:rPr>
      </w:pPr>
    </w:p>
    <w:p w14:paraId="21B8FED3" w14:textId="77777777" w:rsidR="00404CF0" w:rsidRPr="00ED4D76" w:rsidRDefault="00404CF0" w:rsidP="001D0743">
      <w:pPr>
        <w:rPr>
          <w:lang w:eastAsia="zh-CN"/>
        </w:rPr>
      </w:pPr>
    </w:p>
    <w:p w14:paraId="51149B80" w14:textId="77777777"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1E9E55D8" w14:textId="3987C94C"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750C89">
        <w:rPr>
          <w:rFonts w:ascii="TypeLand 康熙字典體" w:eastAsiaTheme="minorEastAsia" w:hAnsi="TypeLand 康熙字典體" w:hint="eastAsia"/>
          <w:lang w:eastAsia="zh-CN"/>
        </w:rPr>
        <w:t>家谱管理系统</w:t>
      </w:r>
    </w:p>
    <w:p w14:paraId="3B4FF8DD" w14:textId="77777777" w:rsidR="009035C9" w:rsidRPr="00ED4D76" w:rsidRDefault="009035C9" w:rsidP="009035C9">
      <w:pPr>
        <w:pStyle w:val="aff5"/>
        <w:jc w:val="right"/>
        <w:rPr>
          <w:lang w:eastAsia="zh-CN"/>
        </w:rPr>
      </w:pPr>
    </w:p>
    <w:p w14:paraId="060B155F" w14:textId="77777777" w:rsidR="00AB4DCF" w:rsidRPr="00ED4D76" w:rsidRDefault="00AB4DCF" w:rsidP="001D0743">
      <w:pPr>
        <w:rPr>
          <w:lang w:eastAsia="zh-CN"/>
        </w:rPr>
      </w:pPr>
    </w:p>
    <w:p w14:paraId="723FA43E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0E8CCA59" w14:textId="77777777" w:rsidR="00B138A1" w:rsidRPr="00ED4D76" w:rsidRDefault="00B138A1" w:rsidP="001D0743">
      <w:pPr>
        <w:rPr>
          <w:lang w:eastAsia="zh-CN"/>
        </w:rPr>
      </w:pPr>
    </w:p>
    <w:p w14:paraId="4A3B7A7E" w14:textId="77777777" w:rsidR="00B138A1" w:rsidRPr="00ED4D76" w:rsidRDefault="00B138A1" w:rsidP="001D0743">
      <w:pPr>
        <w:rPr>
          <w:lang w:eastAsia="zh-CN"/>
        </w:rPr>
      </w:pPr>
    </w:p>
    <w:p w14:paraId="66D71C85" w14:textId="77777777" w:rsidR="00B138A1" w:rsidRPr="00ED4D76" w:rsidRDefault="00B138A1" w:rsidP="001D0743">
      <w:pPr>
        <w:rPr>
          <w:lang w:eastAsia="zh-CN"/>
        </w:rPr>
      </w:pPr>
    </w:p>
    <w:p w14:paraId="656E17F8" w14:textId="77777777" w:rsidR="00B138A1" w:rsidRPr="00ED4D76" w:rsidRDefault="00B138A1" w:rsidP="001D0743">
      <w:pPr>
        <w:rPr>
          <w:lang w:eastAsia="zh-CN"/>
        </w:rPr>
      </w:pPr>
    </w:p>
    <w:p w14:paraId="4B9A7663" w14:textId="77777777" w:rsidR="006F1CF2" w:rsidRPr="00ED4D76" w:rsidRDefault="006F1CF2" w:rsidP="001D0743">
      <w:pPr>
        <w:rPr>
          <w:lang w:eastAsia="zh-CN"/>
        </w:rPr>
      </w:pPr>
    </w:p>
    <w:p w14:paraId="7FBC8003" w14:textId="77777777" w:rsidR="006F1CF2" w:rsidRPr="00ED4D76" w:rsidRDefault="006F1CF2" w:rsidP="001D0743">
      <w:pPr>
        <w:rPr>
          <w:lang w:eastAsia="zh-CN"/>
        </w:rPr>
      </w:pPr>
    </w:p>
    <w:p w14:paraId="7D88014D" w14:textId="1B8EFEF9"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750C89">
        <w:rPr>
          <w:rFonts w:ascii="宋体" w:hAnsi="宋体" w:hint="eastAsia"/>
          <w:u w:val="single"/>
          <w:lang w:eastAsia="zh-CN"/>
        </w:rPr>
        <w:t xml:space="preserve">赵子昱 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65A6DDE2" w14:textId="6F03B686"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750C89">
        <w:rPr>
          <w:rFonts w:ascii="宋体" w:hAnsi="宋体"/>
          <w:u w:val="single"/>
          <w:lang w:eastAsia="zh-CN"/>
        </w:rPr>
        <w:t>1951459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4D9B0B21" w14:textId="10FCD3A5"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750C89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       </w:t>
      </w:r>
    </w:p>
    <w:p w14:paraId="5006DDA2" w14:textId="77777777"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3271783A" w14:textId="77777777" w:rsidR="00B138A1" w:rsidRPr="00ED4D76" w:rsidRDefault="00B138A1" w:rsidP="001D0743">
      <w:pPr>
        <w:rPr>
          <w:lang w:eastAsia="zh-CN"/>
        </w:rPr>
      </w:pPr>
    </w:p>
    <w:p w14:paraId="461E23E2" w14:textId="77777777" w:rsidR="006F1CF2" w:rsidRPr="00ED4D76" w:rsidRDefault="006F1CF2" w:rsidP="001D0743">
      <w:pPr>
        <w:rPr>
          <w:lang w:eastAsia="zh-CN"/>
        </w:rPr>
      </w:pPr>
    </w:p>
    <w:p w14:paraId="0D5374A3" w14:textId="77777777" w:rsidR="006F1CF2" w:rsidRPr="00ED4D76" w:rsidRDefault="006F1CF2" w:rsidP="001D0743">
      <w:pPr>
        <w:rPr>
          <w:lang w:eastAsia="zh-CN"/>
        </w:rPr>
      </w:pPr>
    </w:p>
    <w:p w14:paraId="55AE5B65" w14:textId="77777777"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1CF504CA" w14:textId="77777777"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7EC57DB7" w14:textId="77777777" w:rsidR="00056E90" w:rsidRPr="00ED4D76" w:rsidRDefault="00056E90" w:rsidP="001D0743">
      <w:pPr>
        <w:rPr>
          <w:lang w:eastAsia="zh-CN"/>
        </w:rPr>
      </w:pPr>
    </w:p>
    <w:p w14:paraId="7974C87E" w14:textId="77777777" w:rsidR="00E53577" w:rsidRPr="00ED4D76" w:rsidRDefault="00E53577" w:rsidP="001D0743">
      <w:pPr>
        <w:rPr>
          <w:lang w:eastAsia="zh-CN"/>
        </w:rPr>
      </w:pPr>
    </w:p>
    <w:p w14:paraId="103C8316" w14:textId="77777777" w:rsidR="00E53577" w:rsidRPr="00ED4D76" w:rsidRDefault="00E53577" w:rsidP="001D0743">
      <w:pPr>
        <w:rPr>
          <w:lang w:eastAsia="zh-CN"/>
        </w:rPr>
      </w:pPr>
    </w:p>
    <w:p w14:paraId="7C7D9976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79754617" w14:textId="77777777"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bookmarkStart w:id="0" w:name="_GoBack"/>
    <w:bookmarkEnd w:id="0"/>
    <w:p w14:paraId="2B97B5E8" w14:textId="3FAA6092" w:rsidR="00CA4AA3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59806128" w:history="1">
        <w:r w:rsidR="00CA4AA3" w:rsidRPr="00A66DF5">
          <w:rPr>
            <w:rStyle w:val="aff1"/>
            <w:noProof/>
          </w:rPr>
          <w:t xml:space="preserve">1  </w:t>
        </w:r>
        <w:r w:rsidR="00CA4AA3" w:rsidRPr="00A66DF5">
          <w:rPr>
            <w:rStyle w:val="aff1"/>
            <w:noProof/>
          </w:rPr>
          <w:t>分析</w:t>
        </w:r>
        <w:r w:rsidR="00CA4AA3">
          <w:rPr>
            <w:noProof/>
            <w:webHidden/>
          </w:rPr>
          <w:tab/>
        </w:r>
        <w:r w:rsidR="00CA4AA3">
          <w:rPr>
            <w:noProof/>
            <w:webHidden/>
          </w:rPr>
          <w:fldChar w:fldCharType="begin"/>
        </w:r>
        <w:r w:rsidR="00CA4AA3">
          <w:rPr>
            <w:noProof/>
            <w:webHidden/>
          </w:rPr>
          <w:instrText xml:space="preserve"> PAGEREF _Toc59806128 \h </w:instrText>
        </w:r>
        <w:r w:rsidR="00CA4AA3">
          <w:rPr>
            <w:noProof/>
            <w:webHidden/>
          </w:rPr>
        </w:r>
        <w:r w:rsidR="00CA4AA3">
          <w:rPr>
            <w:noProof/>
            <w:webHidden/>
          </w:rPr>
          <w:fldChar w:fldCharType="separate"/>
        </w:r>
        <w:r w:rsidR="00CA4AA3">
          <w:rPr>
            <w:noProof/>
            <w:webHidden/>
          </w:rPr>
          <w:t>1</w:t>
        </w:r>
        <w:r w:rsidR="00CA4AA3">
          <w:rPr>
            <w:noProof/>
            <w:webHidden/>
          </w:rPr>
          <w:fldChar w:fldCharType="end"/>
        </w:r>
      </w:hyperlink>
    </w:p>
    <w:p w14:paraId="762A4AD0" w14:textId="59087CBB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29" w:history="1">
        <w:r w:rsidRPr="00A66DF5">
          <w:rPr>
            <w:rStyle w:val="aff1"/>
            <w:noProof/>
          </w:rPr>
          <w:t xml:space="preserve">1.1 </w:t>
        </w:r>
        <w:r w:rsidRPr="00A66DF5">
          <w:rPr>
            <w:rStyle w:val="aff1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84FCFB" w14:textId="78D17519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0" w:history="1">
        <w:r w:rsidRPr="00A66DF5">
          <w:rPr>
            <w:rStyle w:val="aff1"/>
            <w:noProof/>
          </w:rPr>
          <w:t xml:space="preserve">1.2 </w:t>
        </w:r>
        <w:r w:rsidRPr="00A66DF5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EA06EB" w14:textId="2057029C" w:rsidR="00CA4AA3" w:rsidRDefault="00CA4AA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806131" w:history="1">
        <w:r w:rsidRPr="00A66DF5">
          <w:rPr>
            <w:rStyle w:val="aff1"/>
            <w:noProof/>
          </w:rPr>
          <w:t xml:space="preserve">2 </w:t>
        </w:r>
        <w:r w:rsidRPr="00A66DF5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184821" w14:textId="2CFFC695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2" w:history="1">
        <w:r w:rsidRPr="00A66DF5">
          <w:rPr>
            <w:rStyle w:val="aff1"/>
            <w:noProof/>
          </w:rPr>
          <w:t xml:space="preserve">2.1 </w:t>
        </w:r>
        <w:r w:rsidRPr="00A66DF5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93DCE6" w14:textId="796968F7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3" w:history="1">
        <w:r w:rsidRPr="00A66DF5">
          <w:rPr>
            <w:rStyle w:val="aff1"/>
            <w:noProof/>
          </w:rPr>
          <w:t xml:space="preserve">2.2 </w:t>
        </w:r>
        <w:r w:rsidRPr="00A66DF5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8E4543" w14:textId="0C9D1EF3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4" w:history="1">
        <w:r w:rsidRPr="00A66DF5">
          <w:rPr>
            <w:rStyle w:val="aff1"/>
            <w:noProof/>
          </w:rPr>
          <w:t xml:space="preserve">2.3 </w:t>
        </w:r>
        <w:r w:rsidRPr="00A66DF5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03EFC8" w14:textId="44DD169E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5" w:history="1">
        <w:r w:rsidRPr="00A66DF5">
          <w:rPr>
            <w:rStyle w:val="aff1"/>
            <w:noProof/>
          </w:rPr>
          <w:t xml:space="preserve">2.4 </w:t>
        </w:r>
        <w:r w:rsidRPr="00A66DF5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12C0B1" w14:textId="3918E0C6" w:rsidR="00CA4AA3" w:rsidRDefault="00CA4AA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806136" w:history="1">
        <w:r w:rsidRPr="00A66DF5">
          <w:rPr>
            <w:rStyle w:val="aff1"/>
            <w:noProof/>
          </w:rPr>
          <w:t xml:space="preserve">3 </w:t>
        </w:r>
        <w:r w:rsidRPr="00A66DF5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773C04" w14:textId="455EA46D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7" w:history="1">
        <w:r w:rsidRPr="00A66DF5">
          <w:rPr>
            <w:rStyle w:val="aff1"/>
            <w:noProof/>
          </w:rPr>
          <w:t xml:space="preserve">3.1 </w:t>
        </w:r>
        <w:r w:rsidRPr="00A66DF5">
          <w:rPr>
            <w:rStyle w:val="aff1"/>
            <w:noProof/>
          </w:rPr>
          <w:t>从指定成员开始按姓名查找</w:t>
        </w:r>
        <w:r w:rsidRPr="00A66DF5">
          <w:rPr>
            <w:rStyle w:val="aff1"/>
            <w:b/>
            <w:bCs/>
            <w:noProof/>
          </w:rPr>
          <w:t>Find(…)</w:t>
        </w:r>
        <w:r w:rsidRPr="00A66DF5">
          <w:rPr>
            <w:rStyle w:val="aff1"/>
            <w:noProof/>
          </w:rPr>
          <w:t>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4626B7" w14:textId="481E6359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8" w:history="1">
        <w:r w:rsidRPr="00A66DF5">
          <w:rPr>
            <w:rStyle w:val="aff1"/>
            <w:noProof/>
          </w:rPr>
          <w:t xml:space="preserve">3.1.1 </w:t>
        </w:r>
        <w:r w:rsidRPr="00A66DF5">
          <w:rPr>
            <w:rStyle w:val="aff1"/>
            <w:noProof/>
          </w:rPr>
          <w:t>从指定成员开始按姓名查找功能流程图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481C57" w14:textId="1C415E59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39" w:history="1">
        <w:r w:rsidRPr="00A66DF5">
          <w:rPr>
            <w:rStyle w:val="aff1"/>
            <w:noProof/>
          </w:rPr>
          <w:t xml:space="preserve">3.1.2 </w:t>
        </w:r>
        <w:r w:rsidRPr="00A66DF5">
          <w:rPr>
            <w:rStyle w:val="aff1"/>
            <w:noProof/>
          </w:rPr>
          <w:t>从指定成员开始按姓名查找功能代码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7408A0" w14:textId="1D4F7B8C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0" w:history="1">
        <w:r w:rsidRPr="00A66DF5">
          <w:rPr>
            <w:rStyle w:val="aff1"/>
            <w:noProof/>
          </w:rPr>
          <w:t xml:space="preserve">3.2 </w:t>
        </w:r>
        <w:r w:rsidRPr="00A66DF5">
          <w:rPr>
            <w:rStyle w:val="aff1"/>
            <w:noProof/>
          </w:rPr>
          <w:t>按姓名查找成员功能的实现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7BC5DB" w14:textId="0BD45F3C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1" w:history="1">
        <w:r w:rsidRPr="00A66DF5">
          <w:rPr>
            <w:rStyle w:val="aff1"/>
            <w:noProof/>
          </w:rPr>
          <w:t xml:space="preserve">3.2.1 </w:t>
        </w:r>
        <w:r w:rsidRPr="00A66DF5">
          <w:rPr>
            <w:rStyle w:val="aff1"/>
            <w:noProof/>
          </w:rPr>
          <w:t>按姓名查找成员功能代码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623356" w14:textId="3738398C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2" w:history="1">
        <w:r w:rsidRPr="00A66DF5">
          <w:rPr>
            <w:rStyle w:val="aff1"/>
            <w:noProof/>
          </w:rPr>
          <w:t xml:space="preserve">3.3 </w:t>
        </w:r>
        <w:r w:rsidRPr="00A66DF5">
          <w:rPr>
            <w:rStyle w:val="aff1"/>
            <w:noProof/>
          </w:rPr>
          <w:t>输出指定成员的子女信息功能</w:t>
        </w:r>
        <w:r w:rsidRPr="00A66DF5">
          <w:rPr>
            <w:rStyle w:val="aff1"/>
            <w:b/>
            <w:bCs/>
            <w:noProof/>
          </w:rPr>
          <w:t>ShowChildren(…)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581660" w14:textId="2B8BB00A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3" w:history="1">
        <w:r w:rsidRPr="00A66DF5">
          <w:rPr>
            <w:rStyle w:val="aff1"/>
            <w:noProof/>
          </w:rPr>
          <w:t xml:space="preserve">3.3.1 </w:t>
        </w:r>
        <w:r w:rsidRPr="00A66DF5">
          <w:rPr>
            <w:rStyle w:val="aff1"/>
            <w:noProof/>
          </w:rPr>
          <w:t>输出指定成员的子女信息功能流程图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5F3A31" w14:textId="46FA9B44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4" w:history="1">
        <w:r w:rsidRPr="00A66DF5">
          <w:rPr>
            <w:rStyle w:val="aff1"/>
            <w:noProof/>
          </w:rPr>
          <w:t xml:space="preserve">3.3.2 </w:t>
        </w:r>
        <w:r w:rsidRPr="00A66DF5">
          <w:rPr>
            <w:rStyle w:val="aff1"/>
            <w:noProof/>
          </w:rPr>
          <w:t>输出指定成员的子女信息功能代码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483110" w14:textId="38D8E527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5" w:history="1">
        <w:r w:rsidRPr="00A66DF5">
          <w:rPr>
            <w:rStyle w:val="aff1"/>
            <w:noProof/>
          </w:rPr>
          <w:t xml:space="preserve">3.4 </w:t>
        </w:r>
        <w:r w:rsidRPr="00A66DF5">
          <w:rPr>
            <w:rStyle w:val="aff1"/>
            <w:noProof/>
          </w:rPr>
          <w:t>对指定成员建立家庭功能</w:t>
        </w:r>
        <w:r w:rsidRPr="00A66DF5">
          <w:rPr>
            <w:rStyle w:val="aff1"/>
            <w:b/>
            <w:bCs/>
            <w:noProof/>
          </w:rPr>
          <w:t>SetChildren()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8EDC52" w14:textId="7D108676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6" w:history="1">
        <w:r w:rsidRPr="00A66DF5">
          <w:rPr>
            <w:rStyle w:val="aff1"/>
            <w:noProof/>
          </w:rPr>
          <w:t xml:space="preserve">3.4.1 </w:t>
        </w:r>
        <w:r w:rsidRPr="00A66DF5">
          <w:rPr>
            <w:rStyle w:val="aff1"/>
            <w:noProof/>
          </w:rPr>
          <w:t>对指定成员建立家庭功能流程图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A727C1" w14:textId="1E5504ED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7" w:history="1">
        <w:r w:rsidRPr="00A66DF5">
          <w:rPr>
            <w:rStyle w:val="aff1"/>
            <w:noProof/>
          </w:rPr>
          <w:t xml:space="preserve">3.4.2 </w:t>
        </w:r>
        <w:r w:rsidRPr="00A66DF5">
          <w:rPr>
            <w:rStyle w:val="aff1"/>
            <w:noProof/>
          </w:rPr>
          <w:t>对指定成员建立家庭功能代码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ACFB98" w14:textId="0DC76F06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8" w:history="1">
        <w:r w:rsidRPr="00A66DF5">
          <w:rPr>
            <w:rStyle w:val="aff1"/>
            <w:noProof/>
          </w:rPr>
          <w:t xml:space="preserve">3.4.3 </w:t>
        </w:r>
        <w:r w:rsidRPr="00A66DF5">
          <w:rPr>
            <w:rStyle w:val="aff1"/>
            <w:noProof/>
          </w:rPr>
          <w:t>对指定成员建立家庭功能截屏示例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3CBFF3" w14:textId="30DCC39A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49" w:history="1">
        <w:r w:rsidRPr="00A66DF5">
          <w:rPr>
            <w:rStyle w:val="aff1"/>
            <w:noProof/>
          </w:rPr>
          <w:t xml:space="preserve">3.5 </w:t>
        </w:r>
        <w:r w:rsidRPr="00A66DF5">
          <w:rPr>
            <w:rStyle w:val="aff1"/>
            <w:noProof/>
          </w:rPr>
          <w:t>对指定成员添加子女功能</w:t>
        </w:r>
        <w:r w:rsidRPr="00A66DF5">
          <w:rPr>
            <w:rStyle w:val="aff1"/>
            <w:b/>
            <w:bCs/>
            <w:noProof/>
          </w:rPr>
          <w:t>AddChildren(…)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9C9CED" w14:textId="7B14DD86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0" w:history="1">
        <w:r w:rsidRPr="00A66DF5">
          <w:rPr>
            <w:rStyle w:val="aff1"/>
            <w:noProof/>
          </w:rPr>
          <w:t xml:space="preserve">3.5.1 </w:t>
        </w:r>
        <w:r w:rsidRPr="00A66DF5">
          <w:rPr>
            <w:rStyle w:val="aff1"/>
            <w:noProof/>
          </w:rPr>
          <w:t>对指定成员添加子女功能流程图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3D0D29" w14:textId="50756715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1" w:history="1">
        <w:r w:rsidRPr="00A66DF5">
          <w:rPr>
            <w:rStyle w:val="aff1"/>
            <w:noProof/>
          </w:rPr>
          <w:t xml:space="preserve">3.5.2 </w:t>
        </w:r>
        <w:r w:rsidRPr="00A66DF5">
          <w:rPr>
            <w:rStyle w:val="aff1"/>
            <w:noProof/>
          </w:rPr>
          <w:t>对指定成员添加子女功能代码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2EA84C" w14:textId="352E3C9F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2" w:history="1">
        <w:r w:rsidRPr="00A66DF5">
          <w:rPr>
            <w:rStyle w:val="aff1"/>
            <w:noProof/>
          </w:rPr>
          <w:t xml:space="preserve">3.5.3 </w:t>
        </w:r>
        <w:r w:rsidRPr="00A66DF5">
          <w:rPr>
            <w:rStyle w:val="aff1"/>
            <w:noProof/>
          </w:rPr>
          <w:t>对指定成员添加子女功能截屏示例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FB539D" w14:textId="036FD4F5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3" w:history="1">
        <w:r w:rsidRPr="00A66DF5">
          <w:rPr>
            <w:rStyle w:val="aff1"/>
            <w:noProof/>
          </w:rPr>
          <w:t xml:space="preserve">3.6 </w:t>
        </w:r>
        <w:r w:rsidRPr="00A66DF5">
          <w:rPr>
            <w:rStyle w:val="aff1"/>
            <w:noProof/>
          </w:rPr>
          <w:t>解散家庭</w:t>
        </w:r>
        <w:r w:rsidRPr="00A66DF5">
          <w:rPr>
            <w:rStyle w:val="aff1"/>
            <w:b/>
            <w:bCs/>
            <w:noProof/>
          </w:rPr>
          <w:t>DeleteFamily()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C36601" w14:textId="5A2337EF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4" w:history="1">
        <w:r w:rsidRPr="00A66DF5">
          <w:rPr>
            <w:rStyle w:val="aff1"/>
            <w:noProof/>
          </w:rPr>
          <w:t xml:space="preserve">3.6.1 </w:t>
        </w:r>
        <w:r w:rsidRPr="00A66DF5">
          <w:rPr>
            <w:rStyle w:val="aff1"/>
            <w:noProof/>
          </w:rPr>
          <w:t>解散家庭功能代码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2D2880" w14:textId="647367E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5" w:history="1">
        <w:r w:rsidRPr="00A66DF5">
          <w:rPr>
            <w:rStyle w:val="aff1"/>
            <w:noProof/>
          </w:rPr>
          <w:t xml:space="preserve">3.6.2 </w:t>
        </w:r>
        <w:r w:rsidRPr="00A66DF5">
          <w:rPr>
            <w:rStyle w:val="aff1"/>
            <w:noProof/>
          </w:rPr>
          <w:t>解散家庭功能截屏示例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77A551" w14:textId="70440907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6" w:history="1">
        <w:r w:rsidRPr="00A66DF5">
          <w:rPr>
            <w:rStyle w:val="aff1"/>
            <w:noProof/>
          </w:rPr>
          <w:t xml:space="preserve">3.7 </w:t>
        </w:r>
        <w:r w:rsidRPr="00A66DF5">
          <w:rPr>
            <w:rStyle w:val="aff1"/>
            <w:noProof/>
          </w:rPr>
          <w:t>对指定成员改名功能</w:t>
        </w:r>
        <w:r w:rsidRPr="00A66DF5">
          <w:rPr>
            <w:rStyle w:val="aff1"/>
            <w:b/>
            <w:bCs/>
            <w:noProof/>
          </w:rPr>
          <w:t>ChangeName()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0E0711" w14:textId="1ECCD903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7" w:history="1">
        <w:r w:rsidRPr="00A66DF5">
          <w:rPr>
            <w:rStyle w:val="aff1"/>
            <w:noProof/>
          </w:rPr>
          <w:t xml:space="preserve">3.7.1 </w:t>
        </w:r>
        <w:r w:rsidRPr="00A66DF5">
          <w:rPr>
            <w:rStyle w:val="aff1"/>
            <w:noProof/>
          </w:rPr>
          <w:t>对指定成员改名功能流程图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1EDB9" w14:textId="08137104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8" w:history="1">
        <w:r w:rsidRPr="00A66DF5">
          <w:rPr>
            <w:rStyle w:val="aff1"/>
            <w:noProof/>
          </w:rPr>
          <w:t xml:space="preserve">3.7.2 </w:t>
        </w:r>
        <w:r w:rsidRPr="00A66DF5">
          <w:rPr>
            <w:rStyle w:val="aff1"/>
            <w:noProof/>
          </w:rPr>
          <w:t>对指定成员改名功能代码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797DD1" w14:textId="12A844D6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59" w:history="1">
        <w:r w:rsidRPr="00A66DF5">
          <w:rPr>
            <w:rStyle w:val="aff1"/>
            <w:noProof/>
          </w:rPr>
          <w:t xml:space="preserve">3.7.3 </w:t>
        </w:r>
        <w:r w:rsidRPr="00A66DF5">
          <w:rPr>
            <w:rStyle w:val="aff1"/>
            <w:noProof/>
          </w:rPr>
          <w:t>对指定成员改名功能截屏示例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DC89D4" w14:textId="0658607B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0" w:history="1">
        <w:r w:rsidRPr="00A66DF5">
          <w:rPr>
            <w:rStyle w:val="aff1"/>
            <w:noProof/>
          </w:rPr>
          <w:t xml:space="preserve">3.8 </w:t>
        </w:r>
        <w:r w:rsidRPr="00A66DF5">
          <w:rPr>
            <w:rStyle w:val="aff1"/>
            <w:noProof/>
          </w:rPr>
          <w:t>查找成员</w:t>
        </w:r>
        <w:r w:rsidRPr="00A66DF5">
          <w:rPr>
            <w:rStyle w:val="aff1"/>
            <w:b/>
            <w:bCs/>
            <w:noProof/>
          </w:rPr>
          <w:t>Search()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A047C1" w14:textId="38013BB8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1" w:history="1">
        <w:r w:rsidRPr="00A66DF5">
          <w:rPr>
            <w:rStyle w:val="aff1"/>
            <w:noProof/>
          </w:rPr>
          <w:t xml:space="preserve">3.8.1 </w:t>
        </w:r>
        <w:r w:rsidRPr="00A66DF5">
          <w:rPr>
            <w:rStyle w:val="aff1"/>
            <w:noProof/>
          </w:rPr>
          <w:t>查找成员功能代码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EDAABB" w14:textId="1D23A424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2" w:history="1">
        <w:r w:rsidRPr="00A66DF5">
          <w:rPr>
            <w:rStyle w:val="aff1"/>
            <w:noProof/>
          </w:rPr>
          <w:t xml:space="preserve">3.9 </w:t>
        </w:r>
        <w:r w:rsidRPr="00A66DF5">
          <w:rPr>
            <w:rStyle w:val="aff1"/>
            <w:noProof/>
          </w:rPr>
          <w:t>初始化家谱功能</w:t>
        </w:r>
        <w:r w:rsidRPr="00A66DF5">
          <w:rPr>
            <w:rStyle w:val="aff1"/>
            <w:b/>
            <w:bCs/>
            <w:noProof/>
          </w:rPr>
          <w:t>Build()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BB9CD4" w14:textId="46C26D3F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3" w:history="1">
        <w:r w:rsidRPr="00A66DF5">
          <w:rPr>
            <w:rStyle w:val="aff1"/>
            <w:noProof/>
          </w:rPr>
          <w:t xml:space="preserve">3.9.1 </w:t>
        </w:r>
        <w:r w:rsidRPr="00A66DF5">
          <w:rPr>
            <w:rStyle w:val="aff1"/>
            <w:noProof/>
          </w:rPr>
          <w:t>初始化家谱功能代码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7C4323" w14:textId="4CE3FEDA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4" w:history="1">
        <w:r w:rsidRPr="00A66DF5">
          <w:rPr>
            <w:rStyle w:val="aff1"/>
            <w:noProof/>
          </w:rPr>
          <w:t xml:space="preserve">3.9.2 </w:t>
        </w:r>
        <w:r w:rsidRPr="00A66DF5">
          <w:rPr>
            <w:rStyle w:val="aff1"/>
            <w:noProof/>
          </w:rPr>
          <w:t>初始化家谱截屏示例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28728D" w14:textId="471094A5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5" w:history="1">
        <w:r w:rsidRPr="00A66DF5">
          <w:rPr>
            <w:rStyle w:val="aff1"/>
            <w:noProof/>
          </w:rPr>
          <w:t xml:space="preserve">3.10 </w:t>
        </w:r>
        <w:r w:rsidRPr="00A66DF5">
          <w:rPr>
            <w:rStyle w:val="aff1"/>
            <w:b/>
            <w:bCs/>
            <w:noProof/>
          </w:rPr>
          <w:t>test()</w:t>
        </w:r>
        <w:r w:rsidRPr="00A66DF5">
          <w:rPr>
            <w:rStyle w:val="aff1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BF6715" w14:textId="15621ECA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6" w:history="1">
        <w:r w:rsidRPr="00A66DF5">
          <w:rPr>
            <w:rStyle w:val="aff1"/>
            <w:noProof/>
          </w:rPr>
          <w:t xml:space="preserve">3.10.1 </w:t>
        </w:r>
        <w:r w:rsidRPr="00A66DF5">
          <w:rPr>
            <w:rStyle w:val="aff1"/>
            <w:b/>
            <w:noProof/>
          </w:rPr>
          <w:t>test()</w:t>
        </w:r>
        <w:r w:rsidRPr="00A66DF5">
          <w:rPr>
            <w:rStyle w:val="aff1"/>
            <w:noProof/>
          </w:rPr>
          <w:t>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E284FF" w14:textId="4B54B4A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7" w:history="1">
        <w:r w:rsidRPr="00A66DF5">
          <w:rPr>
            <w:rStyle w:val="aff1"/>
            <w:noProof/>
          </w:rPr>
          <w:t xml:space="preserve">3.10.2 </w:t>
        </w:r>
        <w:r w:rsidRPr="00A66DF5">
          <w:rPr>
            <w:rStyle w:val="aff1"/>
            <w:noProof/>
          </w:rPr>
          <w:t>解散家庭功能代码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14E17C" w14:textId="7C0E55E4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8" w:history="1">
        <w:r w:rsidRPr="00A66DF5">
          <w:rPr>
            <w:rStyle w:val="aff1"/>
            <w:noProof/>
          </w:rPr>
          <w:t xml:space="preserve">3.10.3 </w:t>
        </w:r>
        <w:r w:rsidRPr="00A66DF5">
          <w:rPr>
            <w:rStyle w:val="aff1"/>
            <w:noProof/>
          </w:rPr>
          <w:t>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1B2A63" w14:textId="10206BDF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69" w:history="1">
        <w:r w:rsidRPr="00A66DF5">
          <w:rPr>
            <w:rStyle w:val="aff1"/>
            <w:noProof/>
          </w:rPr>
          <w:t xml:space="preserve">3.11 </w:t>
        </w:r>
        <w:r w:rsidRPr="00A66DF5">
          <w:rPr>
            <w:rStyle w:val="aff1"/>
            <w:noProof/>
          </w:rPr>
          <w:t>主函数的实现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35F7BA" w14:textId="10074038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0" w:history="1">
        <w:r w:rsidRPr="00A66DF5">
          <w:rPr>
            <w:rStyle w:val="aff1"/>
            <w:noProof/>
          </w:rPr>
          <w:t xml:space="preserve">3.11.1 </w:t>
        </w:r>
        <w:r w:rsidRPr="00A66DF5">
          <w:rPr>
            <w:rStyle w:val="aff1"/>
            <w:noProof/>
          </w:rPr>
          <w:t>主函数代码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6D534A" w14:textId="5C1E80B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1" w:history="1">
        <w:r w:rsidRPr="00A66DF5">
          <w:rPr>
            <w:rStyle w:val="aff1"/>
            <w:noProof/>
          </w:rPr>
          <w:t xml:space="preserve">3.11.2 </w:t>
        </w:r>
        <w:r w:rsidRPr="00A66DF5">
          <w:rPr>
            <w:rStyle w:val="aff1"/>
            <w:noProof/>
          </w:rPr>
          <w:t>主函数截屏示例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212AFC" w14:textId="65338E86" w:rsidR="00CA4AA3" w:rsidRDefault="00CA4AA3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806172" w:history="1">
        <w:r w:rsidRPr="00A66DF5">
          <w:rPr>
            <w:rStyle w:val="aff1"/>
            <w:noProof/>
          </w:rPr>
          <w:t xml:space="preserve">4 </w:t>
        </w:r>
        <w:r w:rsidRPr="00A66DF5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7ABBA6" w14:textId="753D80E6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3" w:history="1">
        <w:r w:rsidRPr="00A66DF5">
          <w:rPr>
            <w:rStyle w:val="aff1"/>
            <w:noProof/>
          </w:rPr>
          <w:t xml:space="preserve">4.1 </w:t>
        </w:r>
        <w:r w:rsidRPr="00A66DF5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7D8853" w14:textId="64E6B536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4" w:history="1">
        <w:r w:rsidRPr="00A66DF5">
          <w:rPr>
            <w:rStyle w:val="aff1"/>
            <w:noProof/>
          </w:rPr>
          <w:t xml:space="preserve">4.1.1 </w:t>
        </w:r>
        <w:r w:rsidRPr="00A66DF5">
          <w:rPr>
            <w:rStyle w:val="aff1"/>
            <w:noProof/>
          </w:rPr>
          <w:t>建立功能测试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E3BAC2" w14:textId="2B03E650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5" w:history="1">
        <w:r w:rsidRPr="00A66DF5">
          <w:rPr>
            <w:rStyle w:val="aff1"/>
            <w:noProof/>
          </w:rPr>
          <w:t xml:space="preserve">4.1.2 </w:t>
        </w:r>
        <w:r w:rsidRPr="00A66DF5">
          <w:rPr>
            <w:rStyle w:val="aff1"/>
            <w:noProof/>
          </w:rPr>
          <w:t>插入功能测试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807FD1" w14:textId="6E689AD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6" w:history="1">
        <w:r w:rsidRPr="00A66DF5">
          <w:rPr>
            <w:rStyle w:val="aff1"/>
            <w:noProof/>
          </w:rPr>
          <w:t xml:space="preserve">4.1.3 </w:t>
        </w:r>
        <w:r w:rsidRPr="00A66DF5">
          <w:rPr>
            <w:rStyle w:val="aff1"/>
            <w:noProof/>
          </w:rPr>
          <w:t>删除功能测试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B43883" w14:textId="23015300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7" w:history="1">
        <w:r w:rsidRPr="00A66DF5">
          <w:rPr>
            <w:rStyle w:val="aff1"/>
            <w:noProof/>
          </w:rPr>
          <w:t xml:space="preserve">4.1.4 </w:t>
        </w:r>
        <w:r w:rsidRPr="00A66DF5">
          <w:rPr>
            <w:rStyle w:val="aff1"/>
            <w:noProof/>
          </w:rPr>
          <w:t>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E8CD49" w14:textId="2F2AA360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8" w:history="1">
        <w:r w:rsidRPr="00A66DF5">
          <w:rPr>
            <w:rStyle w:val="aff1"/>
            <w:noProof/>
          </w:rPr>
          <w:t xml:space="preserve">4.1.5 </w:t>
        </w:r>
        <w:r w:rsidRPr="00A66DF5">
          <w:rPr>
            <w:rStyle w:val="aff1"/>
            <w:noProof/>
          </w:rPr>
          <w:t>修改功能测试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183F3E" w14:textId="65D3224F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79" w:history="1">
        <w:r w:rsidRPr="00A66DF5">
          <w:rPr>
            <w:rStyle w:val="aff1"/>
            <w:noProof/>
          </w:rPr>
          <w:t xml:space="preserve">4.2 </w:t>
        </w:r>
        <w:r w:rsidRPr="00A66DF5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3ED935" w14:textId="23316D8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0" w:history="1">
        <w:r w:rsidRPr="00A66DF5">
          <w:rPr>
            <w:rStyle w:val="aff1"/>
            <w:noProof/>
          </w:rPr>
          <w:t xml:space="preserve">4.2.1 </w:t>
        </w:r>
        <w:r w:rsidRPr="00A66DF5">
          <w:rPr>
            <w:rStyle w:val="aff1"/>
            <w:noProof/>
          </w:rPr>
          <w:t>要建立家庭的人不在家谱中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1F9C20" w14:textId="5E323515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1" w:history="1">
        <w:r w:rsidRPr="00A66DF5">
          <w:rPr>
            <w:rStyle w:val="aff1"/>
            <w:noProof/>
          </w:rPr>
          <w:t xml:space="preserve">4.2.2 </w:t>
        </w:r>
        <w:r w:rsidRPr="00A66DF5">
          <w:rPr>
            <w:rStyle w:val="aff1"/>
            <w:noProof/>
          </w:rPr>
          <w:t>要增加子女的人不在家谱中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B5313F" w14:textId="2B89C081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2" w:history="1">
        <w:r w:rsidRPr="00A66DF5">
          <w:rPr>
            <w:rStyle w:val="aff1"/>
            <w:noProof/>
          </w:rPr>
          <w:t xml:space="preserve">4.2.3 </w:t>
        </w:r>
        <w:r w:rsidRPr="00A66DF5">
          <w:rPr>
            <w:rStyle w:val="aff1"/>
            <w:noProof/>
          </w:rPr>
          <w:t>要解散家庭的人不在家谱中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2F0B83" w14:textId="2B8389B9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3" w:history="1">
        <w:r w:rsidRPr="00A66DF5">
          <w:rPr>
            <w:rStyle w:val="aff1"/>
            <w:noProof/>
          </w:rPr>
          <w:t xml:space="preserve">4.2.4 </w:t>
        </w:r>
        <w:r w:rsidRPr="00A66DF5">
          <w:rPr>
            <w:rStyle w:val="aff1"/>
            <w:noProof/>
          </w:rPr>
          <w:t>要更改姓名的人不在家谱中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D98152" w14:textId="3CDB30DA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4" w:history="1">
        <w:r w:rsidRPr="00A66DF5">
          <w:rPr>
            <w:rStyle w:val="aff1"/>
            <w:noProof/>
          </w:rPr>
          <w:t xml:space="preserve">4.2.5 </w:t>
        </w:r>
        <w:r w:rsidRPr="00A66DF5">
          <w:rPr>
            <w:rStyle w:val="aff1"/>
            <w:noProof/>
          </w:rPr>
          <w:t>要查询的人不在家谱中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4313BD" w14:textId="4F892F23" w:rsidR="00CA4AA3" w:rsidRDefault="00CA4AA3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5" w:history="1">
        <w:r w:rsidRPr="00A66DF5">
          <w:rPr>
            <w:rStyle w:val="aff1"/>
            <w:noProof/>
          </w:rPr>
          <w:t xml:space="preserve">4.3 </w:t>
        </w:r>
        <w:r w:rsidRPr="00A66DF5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58F12F" w14:textId="0451A27A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6" w:history="1">
        <w:r w:rsidRPr="00A66DF5">
          <w:rPr>
            <w:rStyle w:val="aff1"/>
            <w:noProof/>
          </w:rPr>
          <w:t xml:space="preserve">4.3.1 </w:t>
        </w:r>
        <w:r w:rsidRPr="00A66DF5">
          <w:rPr>
            <w:rStyle w:val="aff1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296268" w14:textId="06124BF9" w:rsidR="00CA4AA3" w:rsidRDefault="00CA4AA3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806187" w:history="1">
        <w:r w:rsidRPr="00A66DF5">
          <w:rPr>
            <w:rStyle w:val="aff1"/>
            <w:noProof/>
          </w:rPr>
          <w:t xml:space="preserve">4.3.2 </w:t>
        </w:r>
        <w:r w:rsidRPr="00A66DF5">
          <w:rPr>
            <w:rStyle w:val="aff1"/>
            <w:noProof/>
          </w:rPr>
          <w:t>添加人女数错误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_Toc59806187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E0C99A" w14:textId="29B0EA74" w:rsidR="00575676" w:rsidRPr="00ED4D76" w:rsidRDefault="00572339" w:rsidP="001D0743">
      <w:pPr>
        <w:pStyle w:val="TOC1"/>
      </w:pPr>
      <w:r w:rsidRPr="00ED4D76">
        <w:fldChar w:fldCharType="end"/>
      </w:r>
    </w:p>
    <w:p w14:paraId="6BA2E585" w14:textId="77777777"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634C1195" w14:textId="77777777"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59806128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</w:p>
    <w:p w14:paraId="784B5B1D" w14:textId="77777777" w:rsidR="00262274" w:rsidRPr="00C119C2" w:rsidRDefault="00794BDB" w:rsidP="008F78B2">
      <w:pPr>
        <w:pStyle w:val="2"/>
        <w:spacing w:before="120"/>
      </w:pPr>
      <w:bookmarkStart w:id="4" w:name="_Toc484542868"/>
      <w:bookmarkStart w:id="5" w:name="_Toc59806129"/>
      <w:r w:rsidRPr="00C119C2">
        <w:rPr>
          <w:rFonts w:hint="eastAsia"/>
        </w:rPr>
        <w:t xml:space="preserve">1.1 </w:t>
      </w:r>
      <w:bookmarkEnd w:id="4"/>
      <w:r w:rsidR="0075165E" w:rsidRPr="00C119C2">
        <w:rPr>
          <w:rFonts w:hint="eastAsia"/>
        </w:rPr>
        <w:t>背景分析</w:t>
      </w:r>
      <w:bookmarkEnd w:id="5"/>
    </w:p>
    <w:p w14:paraId="76A4F039" w14:textId="77777777" w:rsidR="00750C89" w:rsidRDefault="00750C89" w:rsidP="00750C89">
      <w:pPr>
        <w:rPr>
          <w:lang w:eastAsia="zh-CN"/>
        </w:rPr>
      </w:pPr>
      <w:bookmarkStart w:id="6" w:name="_Toc484542869"/>
      <w:r>
        <w:rPr>
          <w:rFonts w:hint="eastAsia"/>
          <w:lang w:eastAsia="zh-CN"/>
        </w:rPr>
        <w:t>家谱是一种以表谱形式，记载一个以血缘关系为主体的家族世袭繁衍和重要</w:t>
      </w:r>
      <w:proofErr w:type="gramStart"/>
      <w:r>
        <w:rPr>
          <w:rFonts w:hint="eastAsia"/>
          <w:lang w:eastAsia="zh-CN"/>
        </w:rPr>
        <w:t>任务事迹</w:t>
      </w:r>
      <w:proofErr w:type="gramEnd"/>
      <w:r>
        <w:rPr>
          <w:rFonts w:hint="eastAsia"/>
          <w:lang w:eastAsia="zh-CN"/>
        </w:rPr>
        <w:t>的特殊图书体裁。家谱是中国特有的文化遗产，是中华民族的三大文献（国史，地志，族谱）之一，属于珍贵的人文资料，对于历史学，民俗学，人口学，社会学和经济学的深入研究，均有其不可替代的独特功能。本项目兑对家谱管理进行简单的模拟，以实现查看祖先和子孙个人信息，插入家族成员，删除家族成员的功能。</w:t>
      </w:r>
    </w:p>
    <w:p w14:paraId="2FB862ED" w14:textId="77777777" w:rsidR="00C119C2" w:rsidRDefault="00794BDB" w:rsidP="008F78B2">
      <w:pPr>
        <w:pStyle w:val="2"/>
        <w:spacing w:before="120"/>
      </w:pPr>
      <w:bookmarkStart w:id="7" w:name="_Toc59806130"/>
      <w:r w:rsidRPr="00C119C2">
        <w:rPr>
          <w:rFonts w:hint="eastAsia"/>
        </w:rPr>
        <w:t xml:space="preserve">1.2 </w:t>
      </w:r>
      <w:bookmarkEnd w:id="6"/>
      <w:r w:rsidR="0075165E" w:rsidRPr="00C119C2">
        <w:rPr>
          <w:rFonts w:hint="eastAsia"/>
        </w:rPr>
        <w:t>功能分析</w:t>
      </w:r>
      <w:bookmarkEnd w:id="7"/>
    </w:p>
    <w:p w14:paraId="498002F5" w14:textId="77777777" w:rsidR="00750C89" w:rsidRPr="00750C89" w:rsidRDefault="00750C89" w:rsidP="00750C89">
      <w:pPr>
        <w:rPr>
          <w:lang w:eastAsia="zh-CN"/>
        </w:rPr>
      </w:pPr>
      <w:r w:rsidRPr="00750C89">
        <w:rPr>
          <w:rFonts w:hint="eastAsia"/>
          <w:lang w:eastAsia="zh-CN"/>
        </w:rPr>
        <w:t>本项目的实质是完成兑家谱成员信息的建立，查找，插入，修改，删除等功能，可以首先定义家族成员数据结构，然后将每个功能作为一个成员函数来完成对数据的操作，最后完成主函数以验证各个函数功能并得到运行结果。</w:t>
      </w:r>
    </w:p>
    <w:p w14:paraId="6FACA4DD" w14:textId="77777777" w:rsidR="00061434" w:rsidRPr="00750C89" w:rsidRDefault="00061434" w:rsidP="00C119C2">
      <w:pPr>
        <w:rPr>
          <w:lang w:eastAsia="zh-CN"/>
        </w:rPr>
      </w:pPr>
    </w:p>
    <w:p w14:paraId="4D3DAD2B" w14:textId="77777777" w:rsidR="00061434" w:rsidRDefault="00061434" w:rsidP="00C119C2">
      <w:pPr>
        <w:rPr>
          <w:lang w:eastAsia="zh-CN"/>
        </w:rPr>
      </w:pPr>
    </w:p>
    <w:p w14:paraId="52292043" w14:textId="77777777" w:rsidR="00061434" w:rsidRDefault="00061434" w:rsidP="00C119C2">
      <w:pPr>
        <w:rPr>
          <w:lang w:eastAsia="zh-CN"/>
        </w:rPr>
      </w:pPr>
    </w:p>
    <w:p w14:paraId="0EC79BC9" w14:textId="77777777" w:rsidR="00061434" w:rsidRDefault="00061434" w:rsidP="00C119C2">
      <w:pPr>
        <w:rPr>
          <w:lang w:eastAsia="zh-CN"/>
        </w:rPr>
      </w:pPr>
    </w:p>
    <w:p w14:paraId="1AB021A6" w14:textId="77777777" w:rsidR="00061434" w:rsidRDefault="00061434" w:rsidP="00C119C2">
      <w:pPr>
        <w:rPr>
          <w:lang w:eastAsia="zh-CN"/>
        </w:rPr>
      </w:pPr>
    </w:p>
    <w:p w14:paraId="7207968C" w14:textId="6FA41798" w:rsidR="00061434" w:rsidRDefault="00061434" w:rsidP="00C119C2">
      <w:pPr>
        <w:rPr>
          <w:lang w:eastAsia="zh-CN"/>
        </w:rPr>
      </w:pPr>
    </w:p>
    <w:p w14:paraId="052A207A" w14:textId="626E8C54" w:rsidR="007A0A2C" w:rsidRDefault="007A0A2C" w:rsidP="00C119C2">
      <w:pPr>
        <w:rPr>
          <w:lang w:eastAsia="zh-CN"/>
        </w:rPr>
      </w:pPr>
    </w:p>
    <w:p w14:paraId="460A4D7B" w14:textId="144B2ECB" w:rsidR="007A0A2C" w:rsidRDefault="007A0A2C" w:rsidP="00C119C2">
      <w:pPr>
        <w:rPr>
          <w:lang w:eastAsia="zh-CN"/>
        </w:rPr>
      </w:pPr>
    </w:p>
    <w:p w14:paraId="234EE3AF" w14:textId="2481846C" w:rsidR="007A0A2C" w:rsidRDefault="007A0A2C" w:rsidP="00C119C2">
      <w:pPr>
        <w:rPr>
          <w:lang w:eastAsia="zh-CN"/>
        </w:rPr>
      </w:pPr>
    </w:p>
    <w:p w14:paraId="17C1E087" w14:textId="03CF64DA" w:rsidR="007A0A2C" w:rsidRDefault="007A0A2C" w:rsidP="00C119C2">
      <w:pPr>
        <w:rPr>
          <w:lang w:eastAsia="zh-CN"/>
        </w:rPr>
      </w:pPr>
    </w:p>
    <w:p w14:paraId="465CAF73" w14:textId="6CC3A7B7" w:rsidR="007A0A2C" w:rsidRDefault="007A0A2C" w:rsidP="00C119C2">
      <w:pPr>
        <w:rPr>
          <w:lang w:eastAsia="zh-CN"/>
        </w:rPr>
      </w:pPr>
    </w:p>
    <w:p w14:paraId="290608A0" w14:textId="6785A063" w:rsidR="007A0A2C" w:rsidRDefault="007A0A2C" w:rsidP="00C119C2">
      <w:pPr>
        <w:rPr>
          <w:lang w:eastAsia="zh-CN"/>
        </w:rPr>
      </w:pPr>
    </w:p>
    <w:p w14:paraId="0C66F3FF" w14:textId="77777777" w:rsidR="007A0A2C" w:rsidRDefault="007A0A2C" w:rsidP="00C119C2">
      <w:pPr>
        <w:rPr>
          <w:lang w:eastAsia="zh-CN"/>
        </w:rPr>
      </w:pPr>
    </w:p>
    <w:p w14:paraId="2827705F" w14:textId="77777777" w:rsidR="00061434" w:rsidRDefault="00061434" w:rsidP="00C119C2">
      <w:pPr>
        <w:rPr>
          <w:lang w:eastAsia="zh-CN"/>
        </w:rPr>
      </w:pPr>
    </w:p>
    <w:p w14:paraId="0C0EBB91" w14:textId="77777777" w:rsidR="00061434" w:rsidRDefault="00061434" w:rsidP="00C119C2">
      <w:pPr>
        <w:rPr>
          <w:lang w:eastAsia="zh-CN"/>
        </w:rPr>
      </w:pPr>
    </w:p>
    <w:p w14:paraId="2C3E4EFE" w14:textId="77777777" w:rsidR="00807108" w:rsidRDefault="0075165E" w:rsidP="00C119C2">
      <w:pPr>
        <w:pStyle w:val="1"/>
        <w:spacing w:after="240"/>
        <w:rPr>
          <w:lang w:eastAsia="zh-CN"/>
        </w:rPr>
      </w:pPr>
      <w:bookmarkStart w:id="8" w:name="_Toc59806131"/>
      <w:r>
        <w:rPr>
          <w:rFonts w:hint="eastAsia"/>
          <w:lang w:eastAsia="zh-CN"/>
        </w:rPr>
        <w:lastRenderedPageBreak/>
        <w:t xml:space="preserve">2 </w:t>
      </w:r>
      <w:r>
        <w:rPr>
          <w:rFonts w:hint="eastAsia"/>
          <w:lang w:eastAsia="zh-CN"/>
        </w:rPr>
        <w:t>设计</w:t>
      </w:r>
      <w:bookmarkEnd w:id="8"/>
    </w:p>
    <w:p w14:paraId="6D692B48" w14:textId="4117B789" w:rsidR="0075165E" w:rsidRDefault="0075165E" w:rsidP="008F78B2">
      <w:pPr>
        <w:pStyle w:val="2"/>
        <w:spacing w:before="120"/>
      </w:pPr>
      <w:bookmarkStart w:id="9" w:name="_Toc59806132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9"/>
    </w:p>
    <w:p w14:paraId="45E8CBAD" w14:textId="1634F33A" w:rsidR="00750C89" w:rsidRPr="00750C89" w:rsidRDefault="00750C89" w:rsidP="00750C89">
      <w:pPr>
        <w:rPr>
          <w:lang w:eastAsia="zh-CN"/>
        </w:rPr>
      </w:pPr>
      <w:r>
        <w:rPr>
          <w:rFonts w:hint="eastAsia"/>
          <w:lang w:eastAsia="zh-CN"/>
        </w:rPr>
        <w:t>家谱的结构类似树，所以项目中选择用树结构来存储家族成员信息。但实际中家谱</w:t>
      </w:r>
      <w:r w:rsidR="00D13DFC">
        <w:rPr>
          <w:rFonts w:hint="eastAsia"/>
          <w:lang w:eastAsia="zh-CN"/>
        </w:rPr>
        <w:t>中每个人可以有多个子女，因此结构为多叉树，为了操作简便，我们采用左长子右兄弟的二叉树结构来存储。</w:t>
      </w:r>
    </w:p>
    <w:p w14:paraId="17F94F0B" w14:textId="77777777" w:rsidR="0075165E" w:rsidRDefault="0075165E" w:rsidP="008F78B2">
      <w:pPr>
        <w:pStyle w:val="2"/>
        <w:spacing w:before="120"/>
      </w:pPr>
      <w:bookmarkStart w:id="10" w:name="_Toc59806133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10"/>
    </w:p>
    <w:p w14:paraId="525A0BDF" w14:textId="56A7A779" w:rsidR="00061434" w:rsidRDefault="00D13DFC" w:rsidP="00061434">
      <w:pPr>
        <w:rPr>
          <w:lang w:eastAsia="zh-CN"/>
        </w:rPr>
      </w:pPr>
      <w:r>
        <w:rPr>
          <w:rFonts w:hint="eastAsia"/>
          <w:lang w:eastAsia="zh-CN"/>
        </w:rPr>
        <w:t>项目中，定义了家谱类</w:t>
      </w:r>
      <w:proofErr w:type="spellStart"/>
      <w:r>
        <w:rPr>
          <w:rFonts w:hint="eastAsia"/>
          <w:lang w:eastAsia="zh-CN"/>
        </w:rPr>
        <w:t>FamilyTree</w:t>
      </w:r>
      <w:proofErr w:type="spellEnd"/>
      <w:r>
        <w:rPr>
          <w:rFonts w:hint="eastAsia"/>
          <w:lang w:eastAsia="zh-CN"/>
        </w:rPr>
        <w:t>，封装了家谱信息与各个操作。还定义了家庭成员类</w:t>
      </w:r>
      <w:r>
        <w:rPr>
          <w:rFonts w:hint="eastAsia"/>
          <w:lang w:eastAsia="zh-CN"/>
        </w:rPr>
        <w:t>Member</w:t>
      </w:r>
      <w:r>
        <w:rPr>
          <w:rFonts w:hint="eastAsia"/>
          <w:lang w:eastAsia="zh-CN"/>
        </w:rPr>
        <w:t>，用于作为家谱树的节点。</w:t>
      </w:r>
    </w:p>
    <w:p w14:paraId="638650A9" w14:textId="77777777" w:rsidR="0075165E" w:rsidRDefault="0075165E" w:rsidP="008F78B2">
      <w:pPr>
        <w:pStyle w:val="2"/>
        <w:spacing w:before="120"/>
      </w:pPr>
      <w:bookmarkStart w:id="11" w:name="_Toc59806134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1"/>
    </w:p>
    <w:p w14:paraId="4EACEA96" w14:textId="51D8454C" w:rsidR="00F96522" w:rsidRPr="00F96522" w:rsidRDefault="00E72D86" w:rsidP="00F9652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家谱类（</w:t>
      </w:r>
      <w:proofErr w:type="spellStart"/>
      <w:r w:rsidRPr="00D13DFC">
        <w:rPr>
          <w:b/>
          <w:lang w:eastAsia="zh-CN"/>
        </w:rPr>
        <w:t>FamilyTree</w:t>
      </w:r>
      <w:proofErr w:type="spellEnd"/>
      <w:r>
        <w:rPr>
          <w:rFonts w:hint="eastAsia"/>
          <w:b/>
          <w:lang w:eastAsia="zh-CN"/>
        </w:rPr>
        <w:t>）</w:t>
      </w:r>
      <w:r w:rsidR="00F96522"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3F8CC1C" w14:textId="2ABB5592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class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{</w:t>
      </w:r>
    </w:p>
    <w:p w14:paraId="5AB062D8" w14:textId="70E7496D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public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3BCCD6F4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:Ancestor(NULL) {};  </w:t>
      </w:r>
    </w:p>
    <w:p w14:paraId="3C5F2A5A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~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Destory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(Ancestor); }  </w:t>
      </w:r>
    </w:p>
    <w:p w14:paraId="29E8A520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D137BB7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Build(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4F7DF312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初始化建立家谱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DE2E058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3C54B89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SetChildren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72EFB01E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对指定成员建立家庭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04457B8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8E6328C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AddChildren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022DCC5A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对指定成员添加子女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3205419B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EB2B7E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DeleteFamily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79459BD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对指定成员解散家庭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E78642A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6BA7902C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ChangeName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1652DE00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对指定成员改名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41B5CC7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8C2E94E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Search(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587D12DA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按姓名查找某个成员并输出其信息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14913E7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B8D7588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test(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7CE2E2D4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用于主函数调用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724EC1C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E82A2D9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private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04AE2CE9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*Ancestor;  </w:t>
      </w:r>
    </w:p>
    <w:p w14:paraId="28FDA47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祖先节点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59B1717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9D18720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Find(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&amp; name);  </w:t>
      </w:r>
    </w:p>
    <w:p w14:paraId="0639B231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按姓名查找成员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6E75B3ED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</w:t>
      </w:r>
    </w:p>
    <w:p w14:paraId="348478CB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Find(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*start, string &amp;name);  </w:t>
      </w:r>
    </w:p>
    <w:p w14:paraId="591ADA9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从指定成员开始按姓名查找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6409A5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</w:t>
      </w:r>
    </w:p>
    <w:p w14:paraId="276DBA06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3786377F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输出指定成员的子女信息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330BC945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</w:t>
      </w:r>
    </w:p>
    <w:p w14:paraId="66353681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Destory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 ¤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tMem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2278D5EC" w14:textId="77777777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proofErr w:type="gramStart"/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用于析构函数</w:t>
      </w:r>
      <w:proofErr w:type="gramEnd"/>
      <w:r w:rsidRPr="00F96522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中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954311E" w14:textId="77777777" w:rsid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FEF0AC1" w14:textId="3DED3121" w:rsidR="00F96522" w:rsidRPr="00F96522" w:rsidRDefault="00F96522" w:rsidP="00150FD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};  </w:t>
      </w:r>
    </w:p>
    <w:p w14:paraId="5410EAC3" w14:textId="1C21A42D" w:rsidR="00E72D86" w:rsidRPr="00E72D86" w:rsidRDefault="00E72D86" w:rsidP="00E72D86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成员类（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Member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1CFEBBA3" w14:textId="5CF01A54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class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Member {</w:t>
      </w:r>
    </w:p>
    <w:p w14:paraId="280B1DD2" w14:textId="6079CD3A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E72D8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friend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E72D8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class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D83D91B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private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562CB627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string </w:t>
      </w:r>
      <w:proofErr w:type="spellStart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C54CBBD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E72D86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E72D86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姓名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C18D5C6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FCDC4AD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</w:t>
      </w:r>
      <w:proofErr w:type="spellStart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, *</w:t>
      </w:r>
      <w:proofErr w:type="spellStart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3FF0015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E72D86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E72D86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长子指针，兄弟指针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8B2FA4D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5391930" w14:textId="77777777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public</w:t>
      </w: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336CCF84" w14:textId="77777777" w:rsid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gramStart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Member(</w:t>
      </w:r>
      <w:proofErr w:type="gramEnd"/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&amp;name) :m_Name(name), firstChild(NULL), nextSibling(NULL) {};  </w:t>
      </w:r>
    </w:p>
    <w:p w14:paraId="25985AF4" w14:textId="7061C654" w:rsidR="00E72D86" w:rsidRPr="00E72D86" w:rsidRDefault="00E72D86" w:rsidP="00150FD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E72D86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};  </w:t>
      </w:r>
    </w:p>
    <w:p w14:paraId="086152AC" w14:textId="60E61B34" w:rsidR="0075165E" w:rsidRDefault="00E72D86" w:rsidP="00E72D86">
      <w:pPr>
        <w:pStyle w:val="2"/>
        <w:spacing w:before="120"/>
      </w:pPr>
      <w:r>
        <w:rPr>
          <w:rFonts w:hint="eastAsia"/>
        </w:rPr>
        <w:t xml:space="preserve"> </w:t>
      </w:r>
      <w:bookmarkStart w:id="12" w:name="_Toc59806135"/>
      <w:r w:rsidR="0075165E">
        <w:rPr>
          <w:rFonts w:hint="eastAsia"/>
        </w:rPr>
        <w:t xml:space="preserve">2.4 </w:t>
      </w:r>
      <w:r w:rsidR="0075165E">
        <w:rPr>
          <w:rFonts w:hint="eastAsia"/>
        </w:rPr>
        <w:t>系统设计</w:t>
      </w:r>
      <w:bookmarkEnd w:id="12"/>
    </w:p>
    <w:p w14:paraId="18AD3859" w14:textId="64AB450B" w:rsid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系统首先</w:t>
      </w:r>
      <w:r w:rsidR="00E72D86">
        <w:rPr>
          <w:rFonts w:hint="eastAsia"/>
          <w:lang w:eastAsia="zh-CN"/>
        </w:rPr>
        <w:t>建立一个家谱对象，完成家谱的建立，然后调用</w:t>
      </w:r>
      <w:r w:rsidR="00E72D86">
        <w:rPr>
          <w:rFonts w:hint="eastAsia"/>
          <w:lang w:eastAsia="zh-CN"/>
        </w:rPr>
        <w:t>test</w:t>
      </w:r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根据用户所输入的操作码</w:t>
      </w:r>
      <w:r w:rsidR="00E72D86">
        <w:rPr>
          <w:rFonts w:hint="eastAsia"/>
          <w:lang w:eastAsia="zh-CN"/>
        </w:rPr>
        <w:t>执行家谱的相应操作</w:t>
      </w:r>
      <w:r>
        <w:rPr>
          <w:rFonts w:hint="eastAsia"/>
          <w:lang w:eastAsia="zh-CN"/>
        </w:rPr>
        <w:t>。</w:t>
      </w:r>
    </w:p>
    <w:p w14:paraId="198494CF" w14:textId="0E4D8C90" w:rsidR="007A0A2C" w:rsidRDefault="007A0A2C" w:rsidP="006B0072">
      <w:pPr>
        <w:rPr>
          <w:lang w:eastAsia="zh-CN"/>
        </w:rPr>
      </w:pPr>
    </w:p>
    <w:p w14:paraId="50162F1A" w14:textId="1C130D2A" w:rsidR="007A0A2C" w:rsidRDefault="007A0A2C" w:rsidP="006B0072">
      <w:pPr>
        <w:rPr>
          <w:lang w:eastAsia="zh-CN"/>
        </w:rPr>
      </w:pPr>
    </w:p>
    <w:p w14:paraId="21ECD555" w14:textId="460B725D" w:rsidR="007A0A2C" w:rsidRDefault="007A0A2C" w:rsidP="006B0072">
      <w:pPr>
        <w:rPr>
          <w:lang w:eastAsia="zh-CN"/>
        </w:rPr>
      </w:pPr>
    </w:p>
    <w:p w14:paraId="402F41F0" w14:textId="7A3E1473" w:rsidR="007A0A2C" w:rsidRDefault="007A0A2C" w:rsidP="006B0072">
      <w:pPr>
        <w:rPr>
          <w:lang w:eastAsia="zh-CN"/>
        </w:rPr>
      </w:pPr>
    </w:p>
    <w:p w14:paraId="3AA383E0" w14:textId="110287F1" w:rsidR="007A0A2C" w:rsidRDefault="007A0A2C" w:rsidP="006B0072">
      <w:pPr>
        <w:rPr>
          <w:lang w:eastAsia="zh-CN"/>
        </w:rPr>
      </w:pPr>
    </w:p>
    <w:p w14:paraId="2925D702" w14:textId="089C0228" w:rsidR="007A0A2C" w:rsidRDefault="007A0A2C" w:rsidP="006B0072">
      <w:pPr>
        <w:rPr>
          <w:lang w:eastAsia="zh-CN"/>
        </w:rPr>
      </w:pPr>
    </w:p>
    <w:p w14:paraId="640B63B0" w14:textId="77777777" w:rsidR="007A0A2C" w:rsidRPr="006B0072" w:rsidRDefault="007A0A2C" w:rsidP="006B0072">
      <w:pPr>
        <w:rPr>
          <w:lang w:eastAsia="zh-CN"/>
        </w:rPr>
      </w:pPr>
    </w:p>
    <w:p w14:paraId="48577A16" w14:textId="1E2664B3" w:rsidR="0075165E" w:rsidRDefault="0075165E" w:rsidP="0075165E">
      <w:pPr>
        <w:pStyle w:val="1"/>
        <w:spacing w:after="240"/>
        <w:rPr>
          <w:lang w:eastAsia="zh-CN"/>
        </w:rPr>
      </w:pPr>
      <w:bookmarkStart w:id="13" w:name="_Toc59806136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3"/>
    </w:p>
    <w:p w14:paraId="5EF369F8" w14:textId="7144814D" w:rsidR="0075165E" w:rsidRDefault="0075165E" w:rsidP="008F78B2">
      <w:pPr>
        <w:pStyle w:val="2"/>
        <w:spacing w:before="120"/>
      </w:pPr>
      <w:bookmarkStart w:id="14" w:name="_Toc59806137"/>
      <w:r>
        <w:rPr>
          <w:rFonts w:hint="eastAsia"/>
        </w:rPr>
        <w:t xml:space="preserve">3.1 </w:t>
      </w:r>
      <w:r w:rsidR="007D0002" w:rsidRPr="007D0002">
        <w:t>从指定成员开始按姓名查找</w:t>
      </w:r>
      <w:r w:rsidR="007D0002" w:rsidRPr="00594778">
        <w:rPr>
          <w:rFonts w:hint="eastAsia"/>
          <w:b/>
          <w:bCs/>
        </w:rPr>
        <w:t>Find</w:t>
      </w:r>
      <w:r w:rsidR="007D0002" w:rsidRPr="00594778">
        <w:rPr>
          <w:b/>
          <w:bCs/>
        </w:rPr>
        <w:t>(…)</w:t>
      </w:r>
      <w:r>
        <w:rPr>
          <w:rFonts w:hint="eastAsia"/>
        </w:rPr>
        <w:t>功能的实现</w:t>
      </w:r>
      <w:bookmarkEnd w:id="14"/>
    </w:p>
    <w:p w14:paraId="45E59215" w14:textId="1AD8F376" w:rsidR="008E717E" w:rsidRDefault="008E717E" w:rsidP="00150FD8">
      <w:pPr>
        <w:pStyle w:val="afa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</w:t>
      </w:r>
      <w:r w:rsidRPr="008E717E">
        <w:rPr>
          <w:lang w:eastAsia="zh-CN"/>
        </w:rPr>
        <w:t>tart</w:t>
      </w:r>
      <w:r>
        <w:rPr>
          <w:rFonts w:hint="eastAsia"/>
          <w:lang w:eastAsia="zh-CN"/>
        </w:rPr>
        <w:t>为起点，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为查找目标</w:t>
      </w:r>
    </w:p>
    <w:p w14:paraId="647557D4" w14:textId="67900105" w:rsidR="008E717E" w:rsidRDefault="008E717E" w:rsidP="00150FD8">
      <w:pPr>
        <w:pStyle w:val="afa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返回找到的节点地址</w:t>
      </w:r>
      <w:r>
        <w:rPr>
          <w:rFonts w:hint="eastAsia"/>
          <w:lang w:eastAsia="zh-CN"/>
        </w:rPr>
        <w:t>/</w:t>
      </w:r>
      <w:r>
        <w:rPr>
          <w:lang w:eastAsia="zh-CN"/>
        </w:rPr>
        <w:t>NULL</w:t>
      </w:r>
    </w:p>
    <w:p w14:paraId="4E3BDFE7" w14:textId="3743AACC" w:rsidR="007A0A2C" w:rsidRPr="008E717E" w:rsidRDefault="008E717E" w:rsidP="00150FD8">
      <w:pPr>
        <w:pStyle w:val="afa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7A0A2C">
        <w:rPr>
          <w:rFonts w:hint="eastAsia"/>
          <w:b/>
          <w:bCs/>
          <w:lang w:eastAsia="zh-CN"/>
        </w:rPr>
        <w:t>Find</w:t>
      </w:r>
      <w:r w:rsidRPr="007A0A2C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3B352FFA" w14:textId="63F658DE" w:rsidR="00AD5E2E" w:rsidRPr="008F78B2" w:rsidRDefault="00AD5E2E" w:rsidP="00A8652E">
      <w:pPr>
        <w:pStyle w:val="3"/>
        <w:spacing w:before="120"/>
      </w:pPr>
      <w:bookmarkStart w:id="15" w:name="_Toc59806138"/>
      <w:r w:rsidRPr="008F78B2">
        <w:rPr>
          <w:rFonts w:hint="eastAsia"/>
        </w:rPr>
        <w:t xml:space="preserve">3.1.1 </w:t>
      </w:r>
      <w:r w:rsidR="007D0002" w:rsidRPr="007D0002">
        <w:t>从指定成员开始按姓名查找</w:t>
      </w:r>
      <w:r w:rsidRPr="008F78B2">
        <w:rPr>
          <w:rFonts w:hint="eastAsia"/>
        </w:rPr>
        <w:t>功能流程图</w:t>
      </w:r>
      <w:bookmarkEnd w:id="15"/>
    </w:p>
    <w:p w14:paraId="027E5E58" w14:textId="7CBC1D61" w:rsidR="00A8652E" w:rsidRDefault="007A0A2C" w:rsidP="00954B54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anchor distT="0" distB="0" distL="114300" distR="114300" simplePos="0" relativeHeight="251662336" behindDoc="0" locked="0" layoutInCell="1" allowOverlap="1" wp14:anchorId="3D33B4D1" wp14:editId="2C588839">
            <wp:simplePos x="0" y="0"/>
            <wp:positionH relativeFrom="column">
              <wp:posOffset>441190</wp:posOffset>
            </wp:positionH>
            <wp:positionV relativeFrom="paragraph">
              <wp:posOffset>33020</wp:posOffset>
            </wp:positionV>
            <wp:extent cx="4930140" cy="5883872"/>
            <wp:effectExtent l="0" t="0" r="0" b="0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绘图1.gif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88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C20CE" w14:textId="12D9833E" w:rsidR="00A8652E" w:rsidRDefault="00A8652E" w:rsidP="007D0002">
      <w:pPr>
        <w:rPr>
          <w:lang w:eastAsia="zh-CN"/>
        </w:rPr>
      </w:pPr>
    </w:p>
    <w:p w14:paraId="7ADB22CD" w14:textId="40800CA0" w:rsidR="007A0A2C" w:rsidRDefault="007A0A2C" w:rsidP="007D0002">
      <w:pPr>
        <w:rPr>
          <w:lang w:eastAsia="zh-CN"/>
        </w:rPr>
      </w:pPr>
    </w:p>
    <w:p w14:paraId="12D0F090" w14:textId="74A9741D" w:rsidR="007A0A2C" w:rsidRDefault="007A0A2C" w:rsidP="007D0002">
      <w:pPr>
        <w:rPr>
          <w:lang w:eastAsia="zh-CN"/>
        </w:rPr>
      </w:pPr>
    </w:p>
    <w:p w14:paraId="23D87865" w14:textId="428F77E8" w:rsidR="007A0A2C" w:rsidRDefault="007A0A2C" w:rsidP="007D0002">
      <w:pPr>
        <w:rPr>
          <w:lang w:eastAsia="zh-CN"/>
        </w:rPr>
      </w:pPr>
    </w:p>
    <w:p w14:paraId="14F7E87C" w14:textId="059E916D" w:rsidR="007A0A2C" w:rsidRDefault="007A0A2C" w:rsidP="007D0002">
      <w:pPr>
        <w:rPr>
          <w:lang w:eastAsia="zh-CN"/>
        </w:rPr>
      </w:pPr>
    </w:p>
    <w:p w14:paraId="2F3DB4CD" w14:textId="6D4DEAC5" w:rsidR="007A0A2C" w:rsidRDefault="007A0A2C" w:rsidP="007D0002">
      <w:pPr>
        <w:rPr>
          <w:lang w:eastAsia="zh-CN"/>
        </w:rPr>
      </w:pPr>
    </w:p>
    <w:p w14:paraId="613480A6" w14:textId="36384E86" w:rsidR="007A0A2C" w:rsidRDefault="007A0A2C" w:rsidP="007D0002">
      <w:pPr>
        <w:rPr>
          <w:lang w:eastAsia="zh-CN"/>
        </w:rPr>
      </w:pPr>
    </w:p>
    <w:p w14:paraId="29294BF0" w14:textId="30530730" w:rsidR="007A0A2C" w:rsidRDefault="007A0A2C" w:rsidP="007D0002">
      <w:pPr>
        <w:rPr>
          <w:lang w:eastAsia="zh-CN"/>
        </w:rPr>
      </w:pPr>
    </w:p>
    <w:p w14:paraId="7C477D79" w14:textId="5DA57E45" w:rsidR="007A0A2C" w:rsidRDefault="007A0A2C" w:rsidP="007D0002">
      <w:pPr>
        <w:rPr>
          <w:lang w:eastAsia="zh-CN"/>
        </w:rPr>
      </w:pPr>
    </w:p>
    <w:p w14:paraId="30EA0BE3" w14:textId="1DD6CFBF" w:rsidR="007A0A2C" w:rsidRDefault="007A0A2C" w:rsidP="007D0002">
      <w:pPr>
        <w:rPr>
          <w:lang w:eastAsia="zh-CN"/>
        </w:rPr>
      </w:pPr>
    </w:p>
    <w:p w14:paraId="54EC826A" w14:textId="105406E9" w:rsidR="007A0A2C" w:rsidRDefault="007A0A2C" w:rsidP="007D0002">
      <w:pPr>
        <w:rPr>
          <w:lang w:eastAsia="zh-CN"/>
        </w:rPr>
      </w:pPr>
    </w:p>
    <w:p w14:paraId="0299C96D" w14:textId="60D11796" w:rsidR="007A0A2C" w:rsidRDefault="007A0A2C" w:rsidP="007D0002">
      <w:pPr>
        <w:rPr>
          <w:lang w:eastAsia="zh-CN"/>
        </w:rPr>
      </w:pPr>
    </w:p>
    <w:p w14:paraId="5082D027" w14:textId="45783FE9" w:rsidR="007A0A2C" w:rsidRDefault="007A0A2C" w:rsidP="007D0002">
      <w:pPr>
        <w:rPr>
          <w:lang w:eastAsia="zh-CN"/>
        </w:rPr>
      </w:pPr>
    </w:p>
    <w:p w14:paraId="31389C05" w14:textId="63C64581" w:rsidR="007A0A2C" w:rsidRDefault="007A0A2C" w:rsidP="007D0002">
      <w:pPr>
        <w:rPr>
          <w:lang w:eastAsia="zh-CN"/>
        </w:rPr>
      </w:pPr>
    </w:p>
    <w:p w14:paraId="48654FF6" w14:textId="71B971FF" w:rsidR="007A0A2C" w:rsidRDefault="007A0A2C" w:rsidP="007D0002">
      <w:pPr>
        <w:rPr>
          <w:lang w:eastAsia="zh-CN"/>
        </w:rPr>
      </w:pPr>
    </w:p>
    <w:p w14:paraId="72573779" w14:textId="16F81645" w:rsidR="007A0A2C" w:rsidRDefault="007A0A2C" w:rsidP="007D0002">
      <w:pPr>
        <w:rPr>
          <w:lang w:eastAsia="zh-CN"/>
        </w:rPr>
      </w:pPr>
    </w:p>
    <w:p w14:paraId="467B0B8A" w14:textId="797688FE" w:rsidR="007A0A2C" w:rsidRDefault="007A0A2C" w:rsidP="007D0002">
      <w:pPr>
        <w:rPr>
          <w:lang w:eastAsia="zh-CN"/>
        </w:rPr>
      </w:pPr>
    </w:p>
    <w:p w14:paraId="53726CA3" w14:textId="67BE8680" w:rsidR="007A0A2C" w:rsidRDefault="007A0A2C" w:rsidP="007D0002">
      <w:pPr>
        <w:rPr>
          <w:lang w:eastAsia="zh-CN"/>
        </w:rPr>
      </w:pPr>
    </w:p>
    <w:p w14:paraId="133ABBD0" w14:textId="4F43CFD6" w:rsidR="007A0A2C" w:rsidRDefault="007A0A2C" w:rsidP="007D0002">
      <w:pPr>
        <w:rPr>
          <w:lang w:eastAsia="zh-CN"/>
        </w:rPr>
      </w:pPr>
    </w:p>
    <w:p w14:paraId="77892433" w14:textId="633EA219" w:rsidR="007A0A2C" w:rsidRDefault="007A0A2C" w:rsidP="007D0002">
      <w:pPr>
        <w:rPr>
          <w:lang w:eastAsia="zh-CN"/>
        </w:rPr>
      </w:pPr>
    </w:p>
    <w:p w14:paraId="74DD96BC" w14:textId="73EC9B96" w:rsidR="007A0A2C" w:rsidRDefault="007A0A2C" w:rsidP="007D0002">
      <w:pPr>
        <w:rPr>
          <w:lang w:eastAsia="zh-CN"/>
        </w:rPr>
      </w:pPr>
    </w:p>
    <w:p w14:paraId="5719BBE8" w14:textId="114A9B36" w:rsidR="007A0A2C" w:rsidRDefault="007A0A2C" w:rsidP="007D0002">
      <w:pPr>
        <w:rPr>
          <w:lang w:eastAsia="zh-CN"/>
        </w:rPr>
      </w:pPr>
    </w:p>
    <w:p w14:paraId="7631179E" w14:textId="546400A8" w:rsidR="007A0A2C" w:rsidRDefault="007A0A2C" w:rsidP="007D0002">
      <w:pPr>
        <w:rPr>
          <w:lang w:eastAsia="zh-CN"/>
        </w:rPr>
      </w:pPr>
    </w:p>
    <w:p w14:paraId="1B7A1B67" w14:textId="367A0740" w:rsidR="007A0A2C" w:rsidRDefault="007A0A2C" w:rsidP="007D0002">
      <w:pPr>
        <w:rPr>
          <w:lang w:eastAsia="zh-CN"/>
        </w:rPr>
      </w:pPr>
    </w:p>
    <w:p w14:paraId="28A35E39" w14:textId="77777777" w:rsidR="00A8652E" w:rsidRPr="00954B54" w:rsidRDefault="00A8652E" w:rsidP="007A0A2C">
      <w:pPr>
        <w:ind w:firstLineChars="0" w:firstLine="0"/>
        <w:rPr>
          <w:lang w:eastAsia="zh-CN"/>
        </w:rPr>
      </w:pPr>
    </w:p>
    <w:p w14:paraId="7F3E4BE4" w14:textId="651B32BA" w:rsidR="00B14CB0" w:rsidRPr="00B14CB0" w:rsidRDefault="00AD5E2E" w:rsidP="00B14CB0">
      <w:pPr>
        <w:pStyle w:val="3"/>
        <w:spacing w:before="120"/>
      </w:pPr>
      <w:bookmarkStart w:id="16" w:name="_Toc59806139"/>
      <w:r>
        <w:rPr>
          <w:rFonts w:hint="eastAsia"/>
        </w:rPr>
        <w:lastRenderedPageBreak/>
        <w:t xml:space="preserve">3.1.2 </w:t>
      </w:r>
      <w:r w:rsidR="007D0002" w:rsidRPr="007D0002">
        <w:t>从指定成员开始按姓名查找</w:t>
      </w:r>
      <w:r w:rsidR="007D0002" w:rsidRPr="008F78B2">
        <w:rPr>
          <w:rFonts w:hint="eastAsia"/>
        </w:rPr>
        <w:t>功能</w:t>
      </w:r>
      <w:r>
        <w:rPr>
          <w:rFonts w:hint="eastAsia"/>
        </w:rPr>
        <w:t>代码</w:t>
      </w:r>
      <w:bookmarkEnd w:id="16"/>
      <w:r w:rsidR="007D0002" w:rsidRPr="007D0002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  </w:t>
      </w:r>
      <w:r w:rsidR="00B14CB0"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4A0954A6" w14:textId="2444B1AC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 </w:t>
      </w:r>
      <w:proofErr w:type="spellStart"/>
      <w:proofErr w:type="gram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gram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Find(Member *start, string &amp;name) { </w:t>
      </w:r>
    </w:p>
    <w:p w14:paraId="13F2708D" w14:textId="64CD4484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(start-&gt;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== name) {  </w:t>
      </w:r>
    </w:p>
    <w:p w14:paraId="56D49B7A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start;  </w:t>
      </w:r>
    </w:p>
    <w:p w14:paraId="355D7163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5CD3A32D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(start-&gt;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3E27E8BD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B14CB0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B14CB0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以左孩子为起点查找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1C186A03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Member * 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Find(start-&gt;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, name);  </w:t>
      </w:r>
    </w:p>
    <w:p w14:paraId="6FA7B646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</w:t>
      </w:r>
      <w:proofErr w:type="gram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proofErr w:type="gram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}  </w:t>
      </w:r>
    </w:p>
    <w:p w14:paraId="10089CAF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56FA5CA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(start-&gt;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17380369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B14CB0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B14CB0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以右兄弟为起点查找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AE7A27E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Member * 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Find(start-&gt;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, name);  </w:t>
      </w:r>
    </w:p>
    <w:p w14:paraId="0351A354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</w:t>
      </w:r>
      <w:proofErr w:type="gram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proofErr w:type="gram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tmpMem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}  </w:t>
      </w:r>
    </w:p>
    <w:p w14:paraId="6DF3820A" w14:textId="77777777" w:rsidR="00B14CB0" w:rsidRP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015F0ECE" w14:textId="77777777" w:rsidR="00B14CB0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NULL;  </w:t>
      </w:r>
    </w:p>
    <w:p w14:paraId="41570ED0" w14:textId="7EF55E9B" w:rsidR="007A0A2C" w:rsidRPr="007A0A2C" w:rsidRDefault="00B14CB0" w:rsidP="00150FD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064BDE52" w14:textId="77777777" w:rsidR="007A0A2C" w:rsidRPr="007A0A2C" w:rsidRDefault="007A0A2C" w:rsidP="007A0A2C">
      <w:pPr>
        <w:rPr>
          <w:lang w:eastAsia="zh-CN"/>
        </w:rPr>
      </w:pPr>
    </w:p>
    <w:p w14:paraId="36BC81E0" w14:textId="5B6EB65E" w:rsidR="00960CC1" w:rsidRDefault="0075165E" w:rsidP="00B14CB0">
      <w:pPr>
        <w:pStyle w:val="2"/>
        <w:spacing w:before="120"/>
      </w:pPr>
      <w:bookmarkStart w:id="17" w:name="_Toc59806140"/>
      <w:r>
        <w:rPr>
          <w:rFonts w:hint="eastAsia"/>
        </w:rPr>
        <w:t xml:space="preserve">3.2 </w:t>
      </w:r>
      <w:r w:rsidR="00B14CB0">
        <w:rPr>
          <w:rFonts w:hint="eastAsia"/>
        </w:rPr>
        <w:t>按姓名查找成员</w:t>
      </w:r>
      <w:r>
        <w:rPr>
          <w:rFonts w:hint="eastAsia"/>
        </w:rPr>
        <w:t>功能的实现</w:t>
      </w:r>
      <w:bookmarkEnd w:id="17"/>
    </w:p>
    <w:p w14:paraId="3167AE65" w14:textId="43C30719" w:rsidR="008E717E" w:rsidRDefault="008E717E" w:rsidP="00150FD8">
      <w:pPr>
        <w:pStyle w:val="afa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n</w:t>
      </w:r>
      <w:r w:rsidRPr="008E717E">
        <w:rPr>
          <w:lang w:eastAsia="zh-CN"/>
        </w:rPr>
        <w:t>ame</w:t>
      </w:r>
      <w:r>
        <w:rPr>
          <w:rFonts w:hint="eastAsia"/>
          <w:lang w:eastAsia="zh-CN"/>
        </w:rPr>
        <w:t>为查找目标</w:t>
      </w:r>
    </w:p>
    <w:p w14:paraId="04634696" w14:textId="6F97A781" w:rsidR="008E717E" w:rsidRDefault="008E717E" w:rsidP="00150FD8">
      <w:pPr>
        <w:pStyle w:val="afa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返回找到的节点地址</w:t>
      </w:r>
      <w:r>
        <w:rPr>
          <w:rFonts w:hint="eastAsia"/>
          <w:lang w:eastAsia="zh-CN"/>
        </w:rPr>
        <w:t>/</w:t>
      </w:r>
      <w:r>
        <w:rPr>
          <w:lang w:eastAsia="zh-CN"/>
        </w:rPr>
        <w:t>NULL</w:t>
      </w:r>
    </w:p>
    <w:p w14:paraId="2801F6DA" w14:textId="41DD0F5A" w:rsidR="008E717E" w:rsidRDefault="008E717E" w:rsidP="00150FD8">
      <w:pPr>
        <w:pStyle w:val="afa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Pr="008E717E">
        <w:rPr>
          <w:b/>
          <w:bCs/>
          <w:lang w:eastAsia="zh-CN"/>
        </w:rPr>
        <w:t>SetChildren</w:t>
      </w:r>
      <w:proofErr w:type="spellEnd"/>
      <w:r w:rsidRPr="008E717E">
        <w:rPr>
          <w:b/>
          <w:bCs/>
          <w:lang w:eastAsia="zh-CN"/>
        </w:rPr>
        <w:t>()</w:t>
      </w:r>
      <w:r w:rsidRPr="008E717E"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AddChildren</w:t>
      </w:r>
      <w:proofErr w:type="spellEnd"/>
      <w:r w:rsidRPr="008E717E">
        <w:rPr>
          <w:b/>
          <w:bCs/>
          <w:lang w:eastAsia="zh-CN"/>
        </w:rPr>
        <w:t>()</w:t>
      </w:r>
      <w:r w:rsidRPr="008E717E"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DeleteFamily</w:t>
      </w:r>
      <w:proofErr w:type="spellEnd"/>
      <w:r w:rsidRPr="008E717E">
        <w:rPr>
          <w:b/>
          <w:bCs/>
          <w:lang w:eastAsia="zh-CN"/>
        </w:rPr>
        <w:t>()</w:t>
      </w:r>
      <w:r w:rsidRPr="008E717E"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ChangeName</w:t>
      </w:r>
      <w:proofErr w:type="spellEnd"/>
      <w:r w:rsidRPr="008E717E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70BB85FF" w14:textId="4ABF4CE1" w:rsidR="00B14CB0" w:rsidRPr="00B14CB0" w:rsidRDefault="00954B54" w:rsidP="00B14CB0">
      <w:pPr>
        <w:pStyle w:val="3"/>
        <w:spacing w:before="120"/>
      </w:pPr>
      <w:bookmarkStart w:id="18" w:name="_Toc59806141"/>
      <w:r>
        <w:rPr>
          <w:rFonts w:hint="eastAsia"/>
        </w:rPr>
        <w:t>3.2.</w:t>
      </w:r>
      <w:r w:rsidR="00B14CB0">
        <w:t>1</w:t>
      </w:r>
      <w:r>
        <w:rPr>
          <w:rFonts w:hint="eastAsia"/>
        </w:rPr>
        <w:t xml:space="preserve"> </w:t>
      </w:r>
      <w:r w:rsidR="00B14CB0">
        <w:rPr>
          <w:rFonts w:hint="eastAsia"/>
        </w:rPr>
        <w:t>按姓名查找成员功能</w:t>
      </w:r>
      <w:r>
        <w:rPr>
          <w:rFonts w:hint="eastAsia"/>
        </w:rPr>
        <w:t>代码</w:t>
      </w:r>
      <w:bookmarkEnd w:id="18"/>
      <w:r w:rsidR="00B14CB0"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0227AC5C" w14:textId="61EDFD7E" w:rsidR="00B14CB0" w:rsidRPr="00B14CB0" w:rsidRDefault="00B14CB0" w:rsidP="00150FD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 </w:t>
      </w:r>
      <w:proofErr w:type="spellStart"/>
      <w:proofErr w:type="gram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gram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Find(string &amp; name) {</w:t>
      </w:r>
    </w:p>
    <w:p w14:paraId="1A6722AE" w14:textId="6D560FB9" w:rsidR="00B14CB0" w:rsidRDefault="00B14CB0" w:rsidP="00150FD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B14CB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Find(</w:t>
      </w:r>
      <w:proofErr w:type="gramEnd"/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Ancestor, name);  </w:t>
      </w:r>
    </w:p>
    <w:p w14:paraId="4F934C18" w14:textId="7CF2720E" w:rsidR="007A0A2C" w:rsidRPr="007A0A2C" w:rsidRDefault="00B14CB0" w:rsidP="00150FD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B14CB0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4FAD6B67" w14:textId="77777777" w:rsidR="007A0A2C" w:rsidRPr="007A0A2C" w:rsidRDefault="007A0A2C" w:rsidP="007A0A2C">
      <w:pPr>
        <w:rPr>
          <w:lang w:eastAsia="zh-CN"/>
        </w:rPr>
      </w:pPr>
    </w:p>
    <w:p w14:paraId="4F7CFC60" w14:textId="263B64B5" w:rsidR="0075165E" w:rsidRDefault="0075165E" w:rsidP="008F78B2">
      <w:pPr>
        <w:pStyle w:val="2"/>
        <w:spacing w:before="120"/>
      </w:pPr>
      <w:bookmarkStart w:id="19" w:name="_Toc59806142"/>
      <w:r>
        <w:rPr>
          <w:rFonts w:hint="eastAsia"/>
        </w:rPr>
        <w:t xml:space="preserve">3.3 </w:t>
      </w:r>
      <w:r w:rsidR="00B14CB0" w:rsidRPr="00B14CB0">
        <w:rPr>
          <w:rFonts w:hint="eastAsia"/>
        </w:rPr>
        <w:t>输出指定成员的子女信息</w:t>
      </w:r>
      <w:r>
        <w:rPr>
          <w:rFonts w:hint="eastAsia"/>
        </w:rPr>
        <w:t>功能</w:t>
      </w:r>
      <w:proofErr w:type="spellStart"/>
      <w:r w:rsidR="00B14CB0" w:rsidRPr="00B14CB0">
        <w:rPr>
          <w:b/>
          <w:bCs/>
        </w:rPr>
        <w:t>ShowChildren</w:t>
      </w:r>
      <w:proofErr w:type="spellEnd"/>
      <w:r w:rsidR="00B14CB0" w:rsidRPr="00B14CB0">
        <w:rPr>
          <w:rFonts w:hint="eastAsia"/>
          <w:b/>
          <w:bCs/>
        </w:rPr>
        <w:t>(</w:t>
      </w:r>
      <w:r w:rsidR="00B14CB0" w:rsidRPr="00B14CB0">
        <w:rPr>
          <w:b/>
          <w:bCs/>
        </w:rPr>
        <w:t>…)</w:t>
      </w:r>
      <w:r>
        <w:rPr>
          <w:rFonts w:hint="eastAsia"/>
        </w:rPr>
        <w:t>的实现</w:t>
      </w:r>
      <w:bookmarkEnd w:id="19"/>
    </w:p>
    <w:p w14:paraId="4B712C1B" w14:textId="2864FCF7" w:rsidR="008E717E" w:rsidRPr="008E717E" w:rsidRDefault="008E717E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proofErr w:type="spellStart"/>
      <w:r w:rsidRPr="00B14CB0">
        <w:rPr>
          <w:b/>
          <w:bCs/>
        </w:rPr>
        <w:t>ShowChildren</w:t>
      </w:r>
      <w:proofErr w:type="spellEnd"/>
      <w:r>
        <w:rPr>
          <w:b/>
          <w:bCs/>
        </w:rPr>
        <w:t>()</w:t>
      </w:r>
      <w:r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AddChildren</w:t>
      </w:r>
      <w:proofErr w:type="spellEnd"/>
      <w:r>
        <w:rPr>
          <w:b/>
          <w:bCs/>
          <w:lang w:eastAsia="zh-CN"/>
        </w:rPr>
        <w:t>()</w:t>
      </w:r>
      <w:r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DeleteFamily</w:t>
      </w:r>
      <w:proofErr w:type="spellEnd"/>
      <w:r>
        <w:rPr>
          <w:b/>
          <w:bCs/>
          <w:lang w:eastAsia="zh-CN"/>
        </w:rPr>
        <w:t>()</w:t>
      </w:r>
      <w:r>
        <w:rPr>
          <w:rFonts w:hint="eastAsia"/>
          <w:b/>
          <w:bCs/>
          <w:lang w:eastAsia="zh-CN"/>
        </w:rPr>
        <w:t>、</w:t>
      </w:r>
      <w:proofErr w:type="spellStart"/>
      <w:r w:rsidRPr="008E717E">
        <w:rPr>
          <w:b/>
          <w:bCs/>
          <w:lang w:eastAsia="zh-CN"/>
        </w:rPr>
        <w:t>SetChildren</w:t>
      </w:r>
      <w:proofErr w:type="spellEnd"/>
      <w:r>
        <w:rPr>
          <w:b/>
          <w:bCs/>
          <w:lang w:eastAsia="zh-CN"/>
        </w:rPr>
        <w:t>()</w:t>
      </w:r>
      <w:r w:rsidRPr="008E717E">
        <w:rPr>
          <w:rFonts w:hint="eastAsia"/>
          <w:lang w:eastAsia="zh-CN"/>
        </w:rPr>
        <w:t>函数调用</w:t>
      </w:r>
    </w:p>
    <w:p w14:paraId="08EACE1D" w14:textId="44E95E9F" w:rsidR="00587D9B" w:rsidRDefault="00587D9B" w:rsidP="00A8652E">
      <w:pPr>
        <w:pStyle w:val="3"/>
        <w:spacing w:before="120"/>
      </w:pPr>
      <w:bookmarkStart w:id="20" w:name="_Toc59806143"/>
      <w:r>
        <w:rPr>
          <w:rFonts w:hint="eastAsia"/>
        </w:rPr>
        <w:lastRenderedPageBreak/>
        <w:t xml:space="preserve">3.3.1 </w:t>
      </w:r>
      <w:r w:rsidR="00B14CB0" w:rsidRPr="00B14CB0">
        <w:rPr>
          <w:rFonts w:hint="eastAsia"/>
        </w:rPr>
        <w:t>输出指定成员的子女信息</w:t>
      </w:r>
      <w:r w:rsidR="00B14CB0">
        <w:rPr>
          <w:rFonts w:hint="eastAsia"/>
        </w:rPr>
        <w:t>功能</w:t>
      </w:r>
      <w:r>
        <w:rPr>
          <w:rFonts w:hint="eastAsia"/>
        </w:rPr>
        <w:t>流程图</w:t>
      </w:r>
      <w:bookmarkEnd w:id="20"/>
    </w:p>
    <w:p w14:paraId="32F1DCD8" w14:textId="77777777" w:rsidR="00960CC1" w:rsidRPr="00960CC1" w:rsidRDefault="00960CC1" w:rsidP="00960CC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738E182" wp14:editId="6FED85BF">
            <wp:extent cx="3467711" cy="536448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找2.gi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711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76E" w14:textId="0750B1EF" w:rsidR="00604ACF" w:rsidRPr="00604ACF" w:rsidRDefault="00587D9B" w:rsidP="00604ACF">
      <w:pPr>
        <w:pStyle w:val="3"/>
        <w:spacing w:before="120"/>
      </w:pPr>
      <w:bookmarkStart w:id="21" w:name="_Toc59806144"/>
      <w:r>
        <w:rPr>
          <w:rFonts w:hint="eastAsia"/>
        </w:rPr>
        <w:t xml:space="preserve">3.3.2 </w:t>
      </w:r>
      <w:r w:rsidR="00B14CB0" w:rsidRPr="00B14CB0">
        <w:rPr>
          <w:rFonts w:hint="eastAsia"/>
        </w:rPr>
        <w:t>输出指定成员的子女信息</w:t>
      </w:r>
      <w:r w:rsidR="00B14CB0">
        <w:rPr>
          <w:rFonts w:hint="eastAsia"/>
        </w:rPr>
        <w:t>功能</w:t>
      </w:r>
      <w:r>
        <w:rPr>
          <w:rFonts w:hint="eastAsia"/>
        </w:rPr>
        <w:t>代码</w:t>
      </w:r>
      <w:bookmarkEnd w:id="21"/>
      <w:r w:rsidR="00604ACF"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0E91F192" w14:textId="57492278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spellStart"/>
      <w:proofErr w:type="gram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(Member * Parent) {</w:t>
      </w:r>
    </w:p>
    <w:p w14:paraId="0F8ECA9E" w14:textId="575A959E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 *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Parent-&gt;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3FFD933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604A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proofErr w:type="gram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393C7682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Parent-&gt;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此人没有孩子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!"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F9B322A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604A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FE06666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EC53B89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Parent-&gt;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的第一代子孙是：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F89C080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604AC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52AABE26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604ACF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 '</w:t>
      </w: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-&gt;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B4D94DD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-&gt;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A54D30D" w14:textId="77777777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26A4F038" w14:textId="7A1B7F3F" w:rsidR="00604ACF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</w:t>
      </w:r>
    </w:p>
    <w:p w14:paraId="6A82F018" w14:textId="68CEBC58" w:rsidR="00587D9B" w:rsidRPr="00604ACF" w:rsidRDefault="00604ACF" w:rsidP="00150FD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3C41B7D7" w14:textId="27C466D6" w:rsidR="0075165E" w:rsidRDefault="0075165E" w:rsidP="008F78B2">
      <w:pPr>
        <w:pStyle w:val="2"/>
        <w:spacing w:before="120"/>
      </w:pPr>
      <w:bookmarkStart w:id="22" w:name="_Toc59806145"/>
      <w:r>
        <w:rPr>
          <w:rFonts w:hint="eastAsia"/>
        </w:rPr>
        <w:t xml:space="preserve">3.4 </w:t>
      </w:r>
      <w:r w:rsidR="00604ACF" w:rsidRPr="00604ACF">
        <w:rPr>
          <w:rFonts w:hint="eastAsia"/>
        </w:rPr>
        <w:t>对指定成员建立家庭</w:t>
      </w:r>
      <w:r>
        <w:rPr>
          <w:rFonts w:hint="eastAsia"/>
        </w:rPr>
        <w:t>功能</w:t>
      </w:r>
      <w:bookmarkStart w:id="23" w:name="_Hlk59538196"/>
      <w:proofErr w:type="spellStart"/>
      <w:r w:rsidR="00604ACF" w:rsidRPr="00604ACF">
        <w:rPr>
          <w:b/>
          <w:bCs/>
        </w:rPr>
        <w:t>SetChildren</w:t>
      </w:r>
      <w:bookmarkEnd w:id="23"/>
      <w:proofErr w:type="spellEnd"/>
      <w:r w:rsidR="00604ACF" w:rsidRPr="00604ACF">
        <w:rPr>
          <w:b/>
          <w:bCs/>
        </w:rPr>
        <w:t>()</w:t>
      </w:r>
      <w:r>
        <w:rPr>
          <w:rFonts w:hint="eastAsia"/>
        </w:rPr>
        <w:t>的实现</w:t>
      </w:r>
      <w:bookmarkEnd w:id="22"/>
    </w:p>
    <w:p w14:paraId="34A9E1D4" w14:textId="7C120A46" w:rsidR="008E717E" w:rsidRDefault="008E717E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为指定成员创建子女</w:t>
      </w:r>
    </w:p>
    <w:p w14:paraId="371BBF40" w14:textId="19ED95B9" w:rsidR="008E717E" w:rsidRPr="008E717E" w:rsidRDefault="008E717E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8E717E">
        <w:rPr>
          <w:rFonts w:hint="eastAsia"/>
          <w:b/>
          <w:bCs/>
          <w:lang w:eastAsia="zh-CN"/>
        </w:rPr>
        <w:t>test</w:t>
      </w:r>
      <w:r w:rsidRPr="008E717E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403674E5" w14:textId="284CCDFF" w:rsidR="00946937" w:rsidRDefault="00946937" w:rsidP="00A8652E">
      <w:pPr>
        <w:pStyle w:val="3"/>
        <w:spacing w:before="120"/>
      </w:pPr>
      <w:bookmarkStart w:id="24" w:name="_Toc59806146"/>
      <w:r>
        <w:rPr>
          <w:rFonts w:hint="eastAsia"/>
        </w:rPr>
        <w:t xml:space="preserve">3.4.1 </w:t>
      </w:r>
      <w:r w:rsidR="00604ACF" w:rsidRPr="00604ACF">
        <w:rPr>
          <w:rFonts w:hint="eastAsia"/>
        </w:rPr>
        <w:t>对指定成员建立家庭</w:t>
      </w:r>
      <w:r w:rsidR="00604ACF">
        <w:rPr>
          <w:rFonts w:hint="eastAsia"/>
        </w:rPr>
        <w:t>功能</w:t>
      </w:r>
      <w:r>
        <w:rPr>
          <w:rFonts w:hint="eastAsia"/>
        </w:rPr>
        <w:t>流程图</w:t>
      </w:r>
      <w:bookmarkEnd w:id="24"/>
    </w:p>
    <w:p w14:paraId="042F3B1A" w14:textId="25877998" w:rsidR="00960CC1" w:rsidRDefault="007A0A2C" w:rsidP="00960CC1">
      <w:pPr>
        <w:rPr>
          <w:lang w:eastAsia="zh-CN"/>
        </w:rPr>
      </w:pPr>
      <w:r>
        <w:rPr>
          <w:noProof/>
          <w:lang w:eastAsia="zh-CN" w:bidi="ar-SA"/>
        </w:rPr>
        <w:drawing>
          <wp:anchor distT="0" distB="0" distL="114300" distR="114300" simplePos="0" relativeHeight="251667456" behindDoc="0" locked="0" layoutInCell="1" allowOverlap="1" wp14:anchorId="4C976B44" wp14:editId="5C52FBBC">
            <wp:simplePos x="0" y="0"/>
            <wp:positionH relativeFrom="column">
              <wp:posOffset>692150</wp:posOffset>
            </wp:positionH>
            <wp:positionV relativeFrom="paragraph">
              <wp:posOffset>8890</wp:posOffset>
            </wp:positionV>
            <wp:extent cx="2423160" cy="6956817"/>
            <wp:effectExtent l="0" t="0" r="0" b="0"/>
            <wp:wrapNone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.gif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695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1120A" w14:textId="7D8EE32C" w:rsidR="007A0A2C" w:rsidRDefault="007A0A2C" w:rsidP="00960CC1">
      <w:pPr>
        <w:rPr>
          <w:lang w:eastAsia="zh-CN"/>
        </w:rPr>
      </w:pPr>
    </w:p>
    <w:p w14:paraId="6DAE0D89" w14:textId="60BB6CD6" w:rsidR="007A0A2C" w:rsidRDefault="007A0A2C" w:rsidP="00960CC1">
      <w:pPr>
        <w:rPr>
          <w:lang w:eastAsia="zh-CN"/>
        </w:rPr>
      </w:pPr>
    </w:p>
    <w:p w14:paraId="114B3CDD" w14:textId="28096319" w:rsidR="007A0A2C" w:rsidRDefault="007A0A2C" w:rsidP="00960CC1">
      <w:pPr>
        <w:rPr>
          <w:lang w:eastAsia="zh-CN"/>
        </w:rPr>
      </w:pPr>
    </w:p>
    <w:p w14:paraId="0B2B7F24" w14:textId="63353DCA" w:rsidR="007A0A2C" w:rsidRDefault="007A0A2C" w:rsidP="00960CC1">
      <w:pPr>
        <w:rPr>
          <w:lang w:eastAsia="zh-CN"/>
        </w:rPr>
      </w:pPr>
    </w:p>
    <w:p w14:paraId="0C904FB8" w14:textId="4A3580FD" w:rsidR="007A0A2C" w:rsidRDefault="007A0A2C" w:rsidP="00960CC1">
      <w:pPr>
        <w:rPr>
          <w:lang w:eastAsia="zh-CN"/>
        </w:rPr>
      </w:pPr>
    </w:p>
    <w:p w14:paraId="01A25523" w14:textId="77AF48DA" w:rsidR="007A0A2C" w:rsidRDefault="007A0A2C" w:rsidP="00960CC1">
      <w:pPr>
        <w:rPr>
          <w:lang w:eastAsia="zh-CN"/>
        </w:rPr>
      </w:pPr>
    </w:p>
    <w:p w14:paraId="1A8AD845" w14:textId="2B7D69C6" w:rsidR="007A0A2C" w:rsidRDefault="007A0A2C" w:rsidP="00960CC1">
      <w:pPr>
        <w:rPr>
          <w:lang w:eastAsia="zh-CN"/>
        </w:rPr>
      </w:pPr>
    </w:p>
    <w:p w14:paraId="054F9DF6" w14:textId="768AE6C6" w:rsidR="007A0A2C" w:rsidRDefault="007A0A2C" w:rsidP="00960CC1">
      <w:pPr>
        <w:rPr>
          <w:lang w:eastAsia="zh-CN"/>
        </w:rPr>
      </w:pPr>
    </w:p>
    <w:p w14:paraId="49C42082" w14:textId="1CC632D0" w:rsidR="007A0A2C" w:rsidRDefault="007A0A2C" w:rsidP="00960CC1">
      <w:pPr>
        <w:rPr>
          <w:lang w:eastAsia="zh-CN"/>
        </w:rPr>
      </w:pPr>
    </w:p>
    <w:p w14:paraId="7A980A75" w14:textId="2C200C85" w:rsidR="007A0A2C" w:rsidRDefault="007A0A2C" w:rsidP="00960CC1">
      <w:pPr>
        <w:rPr>
          <w:lang w:eastAsia="zh-CN"/>
        </w:rPr>
      </w:pPr>
    </w:p>
    <w:p w14:paraId="648D1BC3" w14:textId="4CC319AC" w:rsidR="007A0A2C" w:rsidRDefault="007A0A2C" w:rsidP="00960CC1">
      <w:pPr>
        <w:rPr>
          <w:lang w:eastAsia="zh-CN"/>
        </w:rPr>
      </w:pPr>
    </w:p>
    <w:p w14:paraId="73BCB206" w14:textId="4CD6950A" w:rsidR="007A0A2C" w:rsidRDefault="007A0A2C" w:rsidP="00960CC1">
      <w:pPr>
        <w:rPr>
          <w:lang w:eastAsia="zh-CN"/>
        </w:rPr>
      </w:pPr>
    </w:p>
    <w:p w14:paraId="5F208C27" w14:textId="399317E4" w:rsidR="007A0A2C" w:rsidRDefault="007A0A2C" w:rsidP="00960CC1">
      <w:pPr>
        <w:rPr>
          <w:lang w:eastAsia="zh-CN"/>
        </w:rPr>
      </w:pPr>
    </w:p>
    <w:p w14:paraId="5B08656F" w14:textId="03F9D1B5" w:rsidR="007A0A2C" w:rsidRDefault="007A0A2C" w:rsidP="00960CC1">
      <w:pPr>
        <w:rPr>
          <w:lang w:eastAsia="zh-CN"/>
        </w:rPr>
      </w:pPr>
    </w:p>
    <w:p w14:paraId="21EEBD76" w14:textId="409E7D40" w:rsidR="007A0A2C" w:rsidRDefault="007A0A2C" w:rsidP="00960CC1">
      <w:pPr>
        <w:rPr>
          <w:lang w:eastAsia="zh-CN"/>
        </w:rPr>
      </w:pPr>
    </w:p>
    <w:p w14:paraId="1B37DB37" w14:textId="07142918" w:rsidR="007A0A2C" w:rsidRDefault="007A0A2C" w:rsidP="00960CC1">
      <w:pPr>
        <w:rPr>
          <w:lang w:eastAsia="zh-CN"/>
        </w:rPr>
      </w:pPr>
    </w:p>
    <w:p w14:paraId="2B793B03" w14:textId="723D4C23" w:rsidR="007A0A2C" w:rsidRDefault="007A0A2C" w:rsidP="00960CC1">
      <w:pPr>
        <w:rPr>
          <w:lang w:eastAsia="zh-CN"/>
        </w:rPr>
      </w:pPr>
    </w:p>
    <w:p w14:paraId="349ECBDC" w14:textId="31A1F537" w:rsidR="007A0A2C" w:rsidRDefault="007A0A2C" w:rsidP="00960CC1">
      <w:pPr>
        <w:rPr>
          <w:lang w:eastAsia="zh-CN"/>
        </w:rPr>
      </w:pPr>
    </w:p>
    <w:p w14:paraId="2D491CCB" w14:textId="4FE16273" w:rsidR="007A0A2C" w:rsidRDefault="007A0A2C" w:rsidP="00960CC1">
      <w:pPr>
        <w:rPr>
          <w:lang w:eastAsia="zh-CN"/>
        </w:rPr>
      </w:pPr>
    </w:p>
    <w:p w14:paraId="148AA6B4" w14:textId="34D6D18F" w:rsidR="007A0A2C" w:rsidRDefault="007A0A2C" w:rsidP="00960CC1">
      <w:pPr>
        <w:rPr>
          <w:lang w:eastAsia="zh-CN"/>
        </w:rPr>
      </w:pPr>
    </w:p>
    <w:p w14:paraId="303223C8" w14:textId="0E38F585" w:rsidR="007A0A2C" w:rsidRDefault="007A0A2C" w:rsidP="00960CC1">
      <w:pPr>
        <w:rPr>
          <w:lang w:eastAsia="zh-CN"/>
        </w:rPr>
      </w:pPr>
    </w:p>
    <w:p w14:paraId="3A2FB4DA" w14:textId="7C72826E" w:rsidR="007A0A2C" w:rsidRDefault="007A0A2C" w:rsidP="00960CC1">
      <w:pPr>
        <w:rPr>
          <w:lang w:eastAsia="zh-CN"/>
        </w:rPr>
      </w:pPr>
    </w:p>
    <w:p w14:paraId="5B541F66" w14:textId="6C6DB719" w:rsidR="007A0A2C" w:rsidRDefault="007A0A2C" w:rsidP="007A0A2C">
      <w:pPr>
        <w:ind w:firstLineChars="0" w:firstLine="0"/>
        <w:rPr>
          <w:lang w:eastAsia="zh-CN"/>
        </w:rPr>
      </w:pPr>
    </w:p>
    <w:p w14:paraId="48161B6A" w14:textId="77777777" w:rsidR="007A0A2C" w:rsidRPr="00960CC1" w:rsidRDefault="007A0A2C" w:rsidP="00960CC1">
      <w:pPr>
        <w:rPr>
          <w:lang w:eastAsia="zh-CN"/>
        </w:rPr>
      </w:pPr>
    </w:p>
    <w:p w14:paraId="693EB264" w14:textId="3EC57B4B" w:rsidR="00F40585" w:rsidRPr="00F40585" w:rsidRDefault="00946937" w:rsidP="00F96522">
      <w:pPr>
        <w:pStyle w:val="3"/>
        <w:spacing w:before="120"/>
      </w:pPr>
      <w:bookmarkStart w:id="25" w:name="_Toc59806147"/>
      <w:r>
        <w:rPr>
          <w:rFonts w:hint="eastAsia"/>
        </w:rPr>
        <w:lastRenderedPageBreak/>
        <w:t xml:space="preserve">3.4.2 </w:t>
      </w:r>
      <w:r w:rsidR="00604ACF" w:rsidRPr="00604ACF">
        <w:rPr>
          <w:rFonts w:hint="eastAsia"/>
        </w:rPr>
        <w:t>对指定成员建立家庭</w:t>
      </w:r>
      <w:r>
        <w:rPr>
          <w:rFonts w:hint="eastAsia"/>
        </w:rPr>
        <w:t>功能代码</w:t>
      </w:r>
      <w:bookmarkEnd w:id="25"/>
      <w:r w:rsidR="00604ACF" w:rsidRPr="00604ACF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  <w:r w:rsidR="00F40585"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5D9328A2" w14:textId="2AF2CD64" w:rsidR="00F96522" w:rsidRPr="00F96522" w:rsidRDefault="00F96522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spellStart"/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SetChildren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 {</w:t>
      </w:r>
    </w:p>
    <w:p w14:paraId="254E8C62" w14:textId="0D4FF468" w:rsidR="00F40585" w:rsidRPr="00F40585" w:rsidRDefault="00F96522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="00F40585"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name;  </w:t>
      </w:r>
    </w:p>
    <w:p w14:paraId="516C4E36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请输入要建立家庭的人的姓名：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30159D0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name;  </w:t>
      </w:r>
    </w:p>
    <w:p w14:paraId="25DF657E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*Parent = Find(name);  </w:t>
      </w:r>
    </w:p>
    <w:p w14:paraId="06455FF4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(!Parent</w:t>
      </w:r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2E7ECA91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该成员不存在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 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12DD59F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6691066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67A6F883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4058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ChildNum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B98A32B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name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的儿女数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: 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9B85979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ChildNum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04D6148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.good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()) {  </w:t>
      </w:r>
    </w:p>
    <w:p w14:paraId="2399D768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cin.clear</w:t>
      </w:r>
      <w:proofErr w:type="spellEnd"/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();  </w:t>
      </w:r>
    </w:p>
    <w:p w14:paraId="5FE978DC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cin.ignore</w:t>
      </w:r>
      <w:proofErr w:type="spellEnd"/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(1024, 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'\n'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1ACE8616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非法输入，请重新输入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：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FFABE9F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ChildNum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16FE8A6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D3D1121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ChildNum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&lt;= 0) {  </w:t>
      </w:r>
    </w:p>
    <w:p w14:paraId="3AC6FD40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儿女数必须大于零！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EEE470E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628D6E1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7C833B4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请依次输入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name &lt;&lt; 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的儿女的姓名：</w:t>
      </w:r>
      <w:r w:rsidRPr="00F40585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674628D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string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9F56CC1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759DE10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*currentMem = Parent-&gt;firstChild =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Member(</w:t>
      </w:r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ChildName);  </w:t>
      </w:r>
    </w:p>
    <w:p w14:paraId="3DA8DD43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for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r w:rsidRPr="00F4058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i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1;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i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ChildNum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i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++) {  </w:t>
      </w:r>
    </w:p>
    <w:p w14:paraId="123D17D4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CC7D43D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-&gt;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</w:t>
      </w:r>
      <w:r w:rsidRPr="00F4058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Member(</w:t>
      </w:r>
      <w:proofErr w:type="spellStart"/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29261927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-&gt;</w:t>
      </w:r>
      <w:proofErr w:type="spell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59FC3B6" w14:textId="77777777" w:rsidR="00F40585" w:rsidRP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76981441" w14:textId="50EE8BCD" w:rsidR="00F40585" w:rsidRDefault="00F40585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proofErr w:type="gramStart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40585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Parent);  </w:t>
      </w:r>
    </w:p>
    <w:p w14:paraId="6A7619ED" w14:textId="283A197C" w:rsidR="00F96522" w:rsidRPr="00F40585" w:rsidRDefault="00F96522" w:rsidP="00150F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5656359E" w14:textId="57D0C9DB" w:rsidR="00946937" w:rsidRDefault="00946937" w:rsidP="00A8652E">
      <w:pPr>
        <w:pStyle w:val="3"/>
        <w:spacing w:before="120"/>
      </w:pPr>
      <w:bookmarkStart w:id="26" w:name="_Toc59806148"/>
      <w:r>
        <w:rPr>
          <w:rFonts w:hint="eastAsia"/>
        </w:rPr>
        <w:lastRenderedPageBreak/>
        <w:t xml:space="preserve">3.4.3 </w:t>
      </w:r>
      <w:r w:rsidR="007A0A2C" w:rsidRPr="00604ACF">
        <w:rPr>
          <w:rFonts w:hint="eastAsia"/>
        </w:rPr>
        <w:t>对指定成员建立家庭</w:t>
      </w:r>
      <w:r>
        <w:rPr>
          <w:rFonts w:hint="eastAsia"/>
        </w:rPr>
        <w:t>功能截屏示例</w:t>
      </w:r>
      <w:bookmarkEnd w:id="26"/>
    </w:p>
    <w:p w14:paraId="60323B6E" w14:textId="50577795" w:rsidR="00946937" w:rsidRPr="00946937" w:rsidRDefault="007A0A2C" w:rsidP="00946937">
      <w:pPr>
        <w:rPr>
          <w:lang w:eastAsia="zh-CN"/>
        </w:rPr>
      </w:pPr>
      <w:r w:rsidRPr="00573112">
        <w:rPr>
          <w:noProof/>
          <w:lang w:eastAsia="zh-CN"/>
        </w:rPr>
        <w:drawing>
          <wp:inline distT="0" distB="0" distL="0" distR="0" wp14:anchorId="46936CA4" wp14:editId="0D529009">
            <wp:extent cx="5759450" cy="5892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4B0" w14:textId="2DB468A5" w:rsidR="0075165E" w:rsidRDefault="0075165E" w:rsidP="002779D6">
      <w:pPr>
        <w:pStyle w:val="2"/>
        <w:spacing w:before="120"/>
      </w:pPr>
      <w:bookmarkStart w:id="27" w:name="_Toc59806149"/>
      <w:r w:rsidRPr="002779D6">
        <w:rPr>
          <w:rFonts w:hint="eastAsia"/>
        </w:rPr>
        <w:t xml:space="preserve">3.5 </w:t>
      </w:r>
      <w:r w:rsidR="00310273" w:rsidRPr="00310273">
        <w:rPr>
          <w:rFonts w:hint="eastAsia"/>
        </w:rPr>
        <w:t>对指定成员添加子女</w:t>
      </w:r>
      <w:r w:rsidRPr="002779D6">
        <w:rPr>
          <w:rFonts w:hint="eastAsia"/>
        </w:rPr>
        <w:t>功能</w:t>
      </w:r>
      <w:proofErr w:type="spellStart"/>
      <w:r w:rsidR="00310273" w:rsidRPr="00310273">
        <w:rPr>
          <w:rFonts w:hint="eastAsia"/>
          <w:b/>
          <w:bCs/>
        </w:rPr>
        <w:t>A</w:t>
      </w:r>
      <w:r w:rsidR="00310273" w:rsidRPr="00310273">
        <w:rPr>
          <w:b/>
          <w:bCs/>
        </w:rPr>
        <w:t>ddChildren</w:t>
      </w:r>
      <w:proofErr w:type="spellEnd"/>
      <w:r w:rsidR="00310273" w:rsidRPr="00310273">
        <w:rPr>
          <w:b/>
          <w:bCs/>
        </w:rPr>
        <w:t>(…)</w:t>
      </w:r>
      <w:r w:rsidRPr="002779D6">
        <w:rPr>
          <w:rFonts w:hint="eastAsia"/>
        </w:rPr>
        <w:t>的实现</w:t>
      </w:r>
      <w:bookmarkEnd w:id="27"/>
    </w:p>
    <w:p w14:paraId="73911062" w14:textId="460C1B1E" w:rsidR="00AF6ABD" w:rsidRDefault="008E717E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为指定成员</w:t>
      </w:r>
      <w:r w:rsidR="00AF6ABD">
        <w:rPr>
          <w:rFonts w:hint="eastAsia"/>
          <w:lang w:eastAsia="zh-CN"/>
        </w:rPr>
        <w:t>添加一个</w:t>
      </w:r>
      <w:r>
        <w:rPr>
          <w:rFonts w:hint="eastAsia"/>
          <w:lang w:eastAsia="zh-CN"/>
        </w:rPr>
        <w:t>子女</w:t>
      </w:r>
    </w:p>
    <w:p w14:paraId="616DB96D" w14:textId="0A54D58C" w:rsidR="008E717E" w:rsidRPr="008E717E" w:rsidRDefault="008E717E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AF6ABD">
        <w:rPr>
          <w:rFonts w:hint="eastAsia"/>
          <w:b/>
          <w:bCs/>
          <w:lang w:eastAsia="zh-CN"/>
        </w:rPr>
        <w:t>test</w:t>
      </w:r>
      <w:r w:rsidRPr="00AF6ABD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7D1F58C8" w14:textId="77777777" w:rsidR="008E717E" w:rsidRPr="008E717E" w:rsidRDefault="008E717E" w:rsidP="008E717E">
      <w:pPr>
        <w:rPr>
          <w:lang w:eastAsia="zh-CN"/>
        </w:rPr>
      </w:pPr>
    </w:p>
    <w:p w14:paraId="73D222B9" w14:textId="2DB8FCAA" w:rsidR="00946937" w:rsidRDefault="00946937" w:rsidP="00A8652E">
      <w:pPr>
        <w:pStyle w:val="3"/>
        <w:spacing w:before="120"/>
      </w:pPr>
      <w:bookmarkStart w:id="28" w:name="_Toc59806150"/>
      <w:r>
        <w:rPr>
          <w:rFonts w:hint="eastAsia"/>
        </w:rPr>
        <w:t xml:space="preserve">3.5.1 </w:t>
      </w:r>
      <w:r w:rsidR="00310273" w:rsidRPr="00310273">
        <w:rPr>
          <w:rFonts w:hint="eastAsia"/>
        </w:rPr>
        <w:t>对指定成员添加子女</w:t>
      </w:r>
      <w:r>
        <w:rPr>
          <w:rFonts w:hint="eastAsia"/>
        </w:rPr>
        <w:t>功能流程图</w:t>
      </w:r>
      <w:bookmarkEnd w:id="28"/>
    </w:p>
    <w:p w14:paraId="5F8B1BA7" w14:textId="77777777" w:rsidR="00100777" w:rsidRPr="00100777" w:rsidRDefault="00100777" w:rsidP="0010077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5173DFE" wp14:editId="3C10957C">
            <wp:extent cx="2766060" cy="6824953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.gif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824" cy="68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CB7" w14:textId="5271E979" w:rsidR="00310273" w:rsidRPr="00310273" w:rsidRDefault="00946937" w:rsidP="00310273">
      <w:pPr>
        <w:pStyle w:val="3"/>
        <w:spacing w:before="120"/>
      </w:pPr>
      <w:bookmarkStart w:id="29" w:name="_Toc59806151"/>
      <w:r>
        <w:rPr>
          <w:rFonts w:hint="eastAsia"/>
        </w:rPr>
        <w:lastRenderedPageBreak/>
        <w:t xml:space="preserve">3.5.2 </w:t>
      </w:r>
      <w:r w:rsidR="00310273" w:rsidRPr="00310273">
        <w:rPr>
          <w:rFonts w:hint="eastAsia"/>
        </w:rPr>
        <w:t>对指定成员添加子女</w:t>
      </w:r>
      <w:r>
        <w:rPr>
          <w:rFonts w:hint="eastAsia"/>
        </w:rPr>
        <w:t>功能代码</w:t>
      </w:r>
      <w:bookmarkEnd w:id="29"/>
      <w:r w:rsidR="00310273"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</w:t>
      </w:r>
    </w:p>
    <w:p w14:paraId="3ADB7B81" w14:textId="1C1C34CB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spellStart"/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AddChildren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 {     </w:t>
      </w:r>
    </w:p>
    <w:p w14:paraId="7C7DEA14" w14:textId="7235FC4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name;  </w:t>
      </w:r>
    </w:p>
    <w:p w14:paraId="058A0AEA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请输入要添加儿子或女儿的人的姓名：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BD15A0C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name;  </w:t>
      </w:r>
    </w:p>
    <w:p w14:paraId="49784A30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*Parent = Find(name);  </w:t>
      </w:r>
    </w:p>
    <w:p w14:paraId="26C2E663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(!Parent</w:t>
      </w:r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1E0D1A5D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该成员不存在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 "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7B936AD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7738356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58230B7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name &lt;&lt; 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新添加的儿子或女儿的姓名：</w:t>
      </w:r>
      <w:r w:rsidRPr="00310273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E93B858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string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413D5F7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804684E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Parent-&gt;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C2250AE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(!currentMem</w:t>
      </w:r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Parent-&gt;firstChild =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Member(ChildName); }  </w:t>
      </w:r>
    </w:p>
    <w:p w14:paraId="6B7DDC9B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{  </w:t>
      </w:r>
    </w:p>
    <w:p w14:paraId="56850564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(currentMem-&gt;nextSibling) </w:t>
      </w:r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currentMem</w:t>
      </w:r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currentMem-&gt;nextSibling; }  </w:t>
      </w:r>
    </w:p>
    <w:p w14:paraId="482CBA80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currentMem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-&gt;</w:t>
      </w:r>
      <w:proofErr w:type="spell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nextSibling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</w:t>
      </w:r>
      <w:r w:rsidRPr="0031027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Member(</w:t>
      </w:r>
      <w:proofErr w:type="spellStart"/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ChildName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76FB8CED" w14:textId="77777777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0FFEBD4" w14:textId="35BE8F35" w:rsid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proofErr w:type="gramStart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Parent);  </w:t>
      </w:r>
    </w:p>
    <w:p w14:paraId="6A88C150" w14:textId="1B6D0AD5" w:rsidR="00310273" w:rsidRPr="00310273" w:rsidRDefault="00310273" w:rsidP="00150FD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6503ADCB" w14:textId="71C0F601" w:rsidR="00946937" w:rsidRDefault="00946937" w:rsidP="00A8652E">
      <w:pPr>
        <w:pStyle w:val="3"/>
        <w:spacing w:before="120"/>
      </w:pPr>
      <w:bookmarkStart w:id="30" w:name="_Toc59806152"/>
      <w:r>
        <w:rPr>
          <w:rFonts w:hint="eastAsia"/>
        </w:rPr>
        <w:t xml:space="preserve">3.5.3 </w:t>
      </w:r>
      <w:r w:rsidR="007A0A2C" w:rsidRPr="00310273">
        <w:rPr>
          <w:rFonts w:hint="eastAsia"/>
        </w:rPr>
        <w:t>对指定成员添加子女</w:t>
      </w:r>
      <w:r w:rsidR="007A0A2C">
        <w:rPr>
          <w:rFonts w:hint="eastAsia"/>
        </w:rPr>
        <w:t>功</w:t>
      </w:r>
      <w:r>
        <w:rPr>
          <w:rFonts w:hint="eastAsia"/>
        </w:rPr>
        <w:t>能截屏示例</w:t>
      </w:r>
      <w:bookmarkEnd w:id="30"/>
    </w:p>
    <w:p w14:paraId="592F3643" w14:textId="59507A68" w:rsidR="00946937" w:rsidRDefault="007A0A2C" w:rsidP="00946937">
      <w:pPr>
        <w:rPr>
          <w:lang w:eastAsia="zh-CN"/>
        </w:rPr>
      </w:pPr>
      <w:r w:rsidRPr="00573112">
        <w:rPr>
          <w:noProof/>
          <w:lang w:eastAsia="zh-CN"/>
        </w:rPr>
        <w:drawing>
          <wp:inline distT="0" distB="0" distL="0" distR="0" wp14:anchorId="757F83D6" wp14:editId="450F3AE3">
            <wp:extent cx="5759450" cy="27273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ED7" w14:textId="77777777" w:rsidR="007A0A2C" w:rsidRPr="007A0A2C" w:rsidRDefault="007A0A2C" w:rsidP="00946937">
      <w:pPr>
        <w:rPr>
          <w:lang w:eastAsia="zh-CN"/>
        </w:rPr>
      </w:pPr>
    </w:p>
    <w:p w14:paraId="33D3049C" w14:textId="59793513" w:rsidR="004F1DC1" w:rsidRDefault="0075165E" w:rsidP="008A74CA">
      <w:pPr>
        <w:pStyle w:val="2"/>
        <w:spacing w:before="120"/>
      </w:pPr>
      <w:bookmarkStart w:id="31" w:name="_Toc59806153"/>
      <w:r>
        <w:rPr>
          <w:rFonts w:hint="eastAsia"/>
        </w:rPr>
        <w:lastRenderedPageBreak/>
        <w:t xml:space="preserve">3.6 </w:t>
      </w:r>
      <w:r w:rsidR="008A74CA">
        <w:rPr>
          <w:rFonts w:hint="eastAsia"/>
        </w:rPr>
        <w:t>解散家庭</w:t>
      </w:r>
      <w:proofErr w:type="spellStart"/>
      <w:r w:rsidR="008A74CA" w:rsidRPr="008A74CA">
        <w:rPr>
          <w:rFonts w:hint="eastAsia"/>
          <w:b/>
          <w:bCs/>
        </w:rPr>
        <w:t>DeleteFamily</w:t>
      </w:r>
      <w:proofErr w:type="spellEnd"/>
      <w:r w:rsidR="008A74CA" w:rsidRPr="008A74CA">
        <w:rPr>
          <w:b/>
          <w:bCs/>
        </w:rPr>
        <w:t>()</w:t>
      </w:r>
      <w:r>
        <w:rPr>
          <w:rFonts w:hint="eastAsia"/>
        </w:rPr>
        <w:t>的实现</w:t>
      </w:r>
      <w:bookmarkEnd w:id="31"/>
    </w:p>
    <w:p w14:paraId="19F5F851" w14:textId="1B927C93" w:rsidR="00AF6ABD" w:rsidRDefault="00AF6ABD" w:rsidP="00150FD8">
      <w:pPr>
        <w:pStyle w:val="afa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将指定成员的全部子女删除</w:t>
      </w:r>
    </w:p>
    <w:p w14:paraId="5DC1DAE2" w14:textId="42E56D46" w:rsidR="00AF6ABD" w:rsidRPr="00AF6ABD" w:rsidRDefault="00AF6ABD" w:rsidP="00150FD8">
      <w:pPr>
        <w:pStyle w:val="afa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AF6ABD">
        <w:rPr>
          <w:rFonts w:hint="eastAsia"/>
          <w:b/>
          <w:bCs/>
          <w:lang w:eastAsia="zh-CN"/>
        </w:rPr>
        <w:t>test</w:t>
      </w:r>
      <w:r w:rsidRPr="00AF6ABD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3BBD6265" w14:textId="54B86E34" w:rsidR="00573112" w:rsidRPr="00573112" w:rsidRDefault="00946937" w:rsidP="00573112">
      <w:pPr>
        <w:pStyle w:val="3"/>
        <w:spacing w:before="120"/>
      </w:pPr>
      <w:bookmarkStart w:id="32" w:name="_Toc59806154"/>
      <w:r>
        <w:rPr>
          <w:rFonts w:hint="eastAsia"/>
        </w:rPr>
        <w:t>3.6.</w:t>
      </w:r>
      <w:r w:rsidR="008A74CA">
        <w:t>1</w:t>
      </w:r>
      <w:r>
        <w:rPr>
          <w:rFonts w:hint="eastAsia"/>
        </w:rPr>
        <w:t xml:space="preserve"> </w:t>
      </w:r>
      <w:r w:rsidR="008A74CA">
        <w:rPr>
          <w:rFonts w:hint="eastAsia"/>
        </w:rPr>
        <w:t>解散家庭功能</w:t>
      </w:r>
      <w:r>
        <w:rPr>
          <w:rFonts w:hint="eastAsia"/>
        </w:rPr>
        <w:t>代码</w:t>
      </w:r>
      <w:bookmarkEnd w:id="32"/>
      <w:r w:rsidR="008A74CA"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  <w:r w:rsidR="00573112"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427204B1" w14:textId="421178C6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spellStart"/>
      <w:proofErr w:type="gram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DeleteFamily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 {</w:t>
      </w:r>
    </w:p>
    <w:p w14:paraId="6B747E54" w14:textId="0F1C7693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name;  </w:t>
      </w:r>
    </w:p>
    <w:p w14:paraId="6F1F3AD9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请输入要解散家庭的人的姓名：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C218B0C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name;  </w:t>
      </w:r>
    </w:p>
    <w:p w14:paraId="4DE01AB5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*Parent = Find(name);  </w:t>
      </w:r>
    </w:p>
    <w:p w14:paraId="296D794E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573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(!Parent</w:t>
      </w:r>
      <w:proofErr w:type="gram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67D38039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该成员不存在</w:t>
      </w:r>
      <w:r w:rsidRPr="0057311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 "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7EAF136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573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B346AAD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4ED4252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proofErr w:type="gram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Parent);  </w:t>
      </w:r>
    </w:p>
    <w:p w14:paraId="0D16049B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573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(Parent-&gt;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20BB665B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proofErr w:type="gram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Destory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Parent-&gt;</w:t>
      </w:r>
      <w:proofErr w:type="spellStart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firstChild</w:t>
      </w:r>
      <w:proofErr w:type="spellEnd"/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360E6D25" w14:textId="77777777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</w:t>
      </w:r>
    </w:p>
    <w:p w14:paraId="505285CD" w14:textId="7E8D546E" w:rsidR="00573112" w:rsidRPr="00573112" w:rsidRDefault="00573112" w:rsidP="00150FD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  <w:lang w:eastAsia="zh-CN" w:bidi="ar-SA"/>
        </w:rPr>
        <w:t>}</w:t>
      </w:r>
      <w:r w:rsidRPr="00573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5B042DC" w14:textId="4241DC0B" w:rsidR="002779D6" w:rsidRDefault="00946937" w:rsidP="008A74CA">
      <w:pPr>
        <w:pStyle w:val="3"/>
        <w:spacing w:before="120"/>
      </w:pPr>
      <w:bookmarkStart w:id="33" w:name="_Toc59806155"/>
      <w:r>
        <w:rPr>
          <w:rFonts w:hint="eastAsia"/>
        </w:rPr>
        <w:t>3.6.</w:t>
      </w:r>
      <w:r w:rsidR="00594778">
        <w:t>2</w:t>
      </w:r>
      <w:r>
        <w:rPr>
          <w:rFonts w:hint="eastAsia"/>
        </w:rPr>
        <w:t xml:space="preserve"> </w:t>
      </w:r>
      <w:r w:rsidR="00594778">
        <w:rPr>
          <w:rFonts w:hint="eastAsia"/>
        </w:rPr>
        <w:t>解散家庭功能</w:t>
      </w:r>
      <w:r>
        <w:rPr>
          <w:rFonts w:hint="eastAsia"/>
        </w:rPr>
        <w:t>截屏示例</w:t>
      </w:r>
      <w:bookmarkEnd w:id="33"/>
    </w:p>
    <w:p w14:paraId="0FDD73B2" w14:textId="4195CFFF" w:rsidR="008A74CA" w:rsidRDefault="007A0A2C" w:rsidP="008A74CA">
      <w:pPr>
        <w:rPr>
          <w:lang w:eastAsia="zh-CN"/>
        </w:rPr>
      </w:pPr>
      <w:r w:rsidRPr="00F96522">
        <w:rPr>
          <w:noProof/>
          <w:lang w:eastAsia="zh-CN"/>
        </w:rPr>
        <w:drawing>
          <wp:inline distT="0" distB="0" distL="0" distR="0" wp14:anchorId="6E3E5DB5" wp14:editId="699DD6F9">
            <wp:extent cx="5258256" cy="218713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4713" w14:textId="48C2DD03" w:rsidR="007A0A2C" w:rsidRDefault="007A0A2C" w:rsidP="008A74CA">
      <w:pPr>
        <w:rPr>
          <w:lang w:eastAsia="zh-CN"/>
        </w:rPr>
      </w:pPr>
    </w:p>
    <w:p w14:paraId="76A59075" w14:textId="4EF51A51" w:rsidR="007A0A2C" w:rsidRDefault="007A0A2C" w:rsidP="008A74CA">
      <w:pPr>
        <w:rPr>
          <w:lang w:eastAsia="zh-CN"/>
        </w:rPr>
      </w:pPr>
    </w:p>
    <w:p w14:paraId="2BFF77F5" w14:textId="24B7DF74" w:rsidR="007A0A2C" w:rsidRDefault="007A0A2C" w:rsidP="008A74CA">
      <w:pPr>
        <w:rPr>
          <w:lang w:eastAsia="zh-CN"/>
        </w:rPr>
      </w:pPr>
    </w:p>
    <w:p w14:paraId="3D042F05" w14:textId="46D8D350" w:rsidR="007A0A2C" w:rsidRDefault="007A0A2C" w:rsidP="008A74CA">
      <w:pPr>
        <w:rPr>
          <w:lang w:eastAsia="zh-CN"/>
        </w:rPr>
      </w:pPr>
    </w:p>
    <w:p w14:paraId="072F8506" w14:textId="672DEC5F" w:rsidR="007A0A2C" w:rsidRDefault="007A0A2C" w:rsidP="008A74CA">
      <w:pPr>
        <w:rPr>
          <w:lang w:eastAsia="zh-CN"/>
        </w:rPr>
      </w:pPr>
    </w:p>
    <w:p w14:paraId="67D1F557" w14:textId="77777777" w:rsidR="007A0A2C" w:rsidRPr="00594778" w:rsidRDefault="007A0A2C" w:rsidP="008A74CA">
      <w:pPr>
        <w:rPr>
          <w:lang w:eastAsia="zh-CN"/>
        </w:rPr>
      </w:pPr>
    </w:p>
    <w:p w14:paraId="61DA3D49" w14:textId="25B2663F" w:rsidR="008A74CA" w:rsidRDefault="008A74CA" w:rsidP="008A74CA">
      <w:pPr>
        <w:pStyle w:val="2"/>
        <w:spacing w:before="120"/>
      </w:pPr>
      <w:bookmarkStart w:id="34" w:name="_Toc59806156"/>
      <w:r w:rsidRPr="002779D6">
        <w:rPr>
          <w:rFonts w:hint="eastAsia"/>
        </w:rPr>
        <w:lastRenderedPageBreak/>
        <w:t>3.</w:t>
      </w:r>
      <w:r>
        <w:t>7</w:t>
      </w:r>
      <w:r w:rsidRPr="002779D6">
        <w:rPr>
          <w:rFonts w:hint="eastAsia"/>
        </w:rPr>
        <w:t xml:space="preserve"> </w:t>
      </w:r>
      <w:r w:rsidRPr="008A74CA">
        <w:rPr>
          <w:rFonts w:hint="eastAsia"/>
        </w:rPr>
        <w:t>对指定成员改名</w:t>
      </w:r>
      <w:r w:rsidRPr="002779D6">
        <w:rPr>
          <w:rFonts w:hint="eastAsia"/>
        </w:rPr>
        <w:t>功能</w:t>
      </w:r>
      <w:proofErr w:type="spellStart"/>
      <w:r w:rsidRPr="008A74CA">
        <w:rPr>
          <w:b/>
          <w:bCs/>
        </w:rPr>
        <w:t>ChangeName</w:t>
      </w:r>
      <w:proofErr w:type="spellEnd"/>
      <w:r>
        <w:rPr>
          <w:b/>
          <w:bCs/>
        </w:rPr>
        <w:t>(</w:t>
      </w:r>
      <w:r w:rsidRPr="00310273">
        <w:rPr>
          <w:b/>
          <w:bCs/>
        </w:rPr>
        <w:t>)</w:t>
      </w:r>
      <w:r w:rsidRPr="002779D6">
        <w:rPr>
          <w:rFonts w:hint="eastAsia"/>
        </w:rPr>
        <w:t>的实现</w:t>
      </w:r>
      <w:bookmarkEnd w:id="34"/>
    </w:p>
    <w:p w14:paraId="48094A7D" w14:textId="04B9ED2B" w:rsidR="00AF6ABD" w:rsidRPr="00AF6ABD" w:rsidRDefault="00AF6ABD" w:rsidP="00150FD8">
      <w:pPr>
        <w:pStyle w:val="afa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AF6ABD">
        <w:rPr>
          <w:rFonts w:hint="eastAsia"/>
          <w:b/>
          <w:bCs/>
          <w:lang w:eastAsia="zh-CN"/>
        </w:rPr>
        <w:t>test</w:t>
      </w:r>
      <w:r w:rsidRPr="00AF6ABD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0C6E038C" w14:textId="2A725718" w:rsidR="008A74CA" w:rsidRDefault="008A74CA" w:rsidP="008A74CA">
      <w:pPr>
        <w:pStyle w:val="3"/>
        <w:spacing w:before="120"/>
      </w:pPr>
      <w:bookmarkStart w:id="35" w:name="_Toc59806157"/>
      <w:r>
        <w:rPr>
          <w:rFonts w:hint="eastAsia"/>
        </w:rPr>
        <w:t>3.</w:t>
      </w:r>
      <w:r>
        <w:t>7</w:t>
      </w:r>
      <w:r>
        <w:rPr>
          <w:rFonts w:hint="eastAsia"/>
        </w:rPr>
        <w:t xml:space="preserve">.1 </w:t>
      </w:r>
      <w:r w:rsidRPr="008A74CA">
        <w:rPr>
          <w:rFonts w:hint="eastAsia"/>
        </w:rPr>
        <w:t>对指定成员改名</w:t>
      </w:r>
      <w:r w:rsidRPr="002779D6">
        <w:rPr>
          <w:rFonts w:hint="eastAsia"/>
        </w:rPr>
        <w:t>功能</w:t>
      </w:r>
      <w:r>
        <w:rPr>
          <w:rFonts w:hint="eastAsia"/>
        </w:rPr>
        <w:t>流程图</w:t>
      </w:r>
      <w:bookmarkEnd w:id="35"/>
    </w:p>
    <w:p w14:paraId="738AC628" w14:textId="6600F60C" w:rsidR="008A74CA" w:rsidRDefault="008A74CA" w:rsidP="008A74C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D30E4EC" wp14:editId="04D2DD9D">
            <wp:extent cx="2766824" cy="5566983"/>
            <wp:effectExtent l="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显示.gif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824" cy="55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329D" w14:textId="77777777" w:rsidR="007A0A2C" w:rsidRPr="00100777" w:rsidRDefault="007A0A2C" w:rsidP="008A74CA">
      <w:pPr>
        <w:rPr>
          <w:lang w:eastAsia="zh-CN"/>
        </w:rPr>
      </w:pPr>
    </w:p>
    <w:p w14:paraId="2C547151" w14:textId="7896F754" w:rsidR="008A74CA" w:rsidRPr="008A74CA" w:rsidRDefault="008A74CA" w:rsidP="008A74CA">
      <w:pPr>
        <w:pStyle w:val="3"/>
        <w:spacing w:before="120"/>
      </w:pPr>
      <w:bookmarkStart w:id="36" w:name="_Toc59806158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 xml:space="preserve">.2 </w:t>
      </w:r>
      <w:r w:rsidRPr="008A74CA">
        <w:rPr>
          <w:rFonts w:hint="eastAsia"/>
        </w:rPr>
        <w:t>对指定成员改名</w:t>
      </w:r>
      <w:r w:rsidRPr="002779D6">
        <w:rPr>
          <w:rFonts w:hint="eastAsia"/>
        </w:rPr>
        <w:t>功能</w:t>
      </w:r>
      <w:r>
        <w:rPr>
          <w:rFonts w:hint="eastAsia"/>
        </w:rPr>
        <w:t>代码</w:t>
      </w:r>
      <w:bookmarkEnd w:id="36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</w:t>
      </w:r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2C7267F8" w14:textId="0484C420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bidi="ar-SA"/>
        </w:rPr>
        <w:t>void</w:t>
      </w:r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 </w:t>
      </w:r>
      <w:proofErr w:type="spellStart"/>
      <w:proofErr w:type="gramStart"/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FamilyTree</w:t>
      </w:r>
      <w:proofErr w:type="spellEnd"/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::</w:t>
      </w:r>
      <w:proofErr w:type="spellStart"/>
      <w:proofErr w:type="gramEnd"/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ChangeName</w:t>
      </w:r>
      <w:proofErr w:type="spellEnd"/>
      <w:r w:rsidRPr="008A74CA">
        <w:rPr>
          <w:rFonts w:ascii="Consolas" w:hAnsi="Consolas"/>
          <w:color w:val="000000"/>
          <w:sz w:val="18"/>
          <w:szCs w:val="18"/>
          <w:bdr w:val="none" w:sz="0" w:space="0" w:color="auto" w:frame="1"/>
          <w:lang w:bidi="ar-SA"/>
        </w:rPr>
        <w:t>() {</w:t>
      </w:r>
    </w:p>
    <w:p w14:paraId="3E8BE8EC" w14:textId="6D710511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</w:t>
      </w:r>
      <w:proofErr w:type="spellStart"/>
      <w:proofErr w:type="gram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currentName,newName</w:t>
      </w:r>
      <w:proofErr w:type="spellEnd"/>
      <w:proofErr w:type="gram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8737DED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请输入要更改姓名的人的当前姓名：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1B2BEEC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15324B2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*Mem = Find(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4DB3AD03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8A74C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(!Mem</w:t>
      </w:r>
      <w:proofErr w:type="gram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01011899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该成员不存在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 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2194428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8A74C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E586A34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60EF30A8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请输入要更改后的姓名：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32A846E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newName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1276347" w14:textId="77777777" w:rsidR="008A74CA" w:rsidRP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Mem-&gt;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m_Name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=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newName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8247521" w14:textId="63583119" w:rsidR="008A74CA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已更名为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newName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96086AA" w14:textId="477881D1" w:rsidR="008A74CA" w:rsidRPr="00310273" w:rsidRDefault="008A74CA" w:rsidP="00150FD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69AE4243" w14:textId="7E84B0E9" w:rsidR="008A74CA" w:rsidRDefault="008A74CA" w:rsidP="008A74CA">
      <w:pPr>
        <w:pStyle w:val="3"/>
        <w:spacing w:before="120"/>
      </w:pPr>
      <w:bookmarkStart w:id="37" w:name="_Toc59806159"/>
      <w:r>
        <w:rPr>
          <w:rFonts w:hint="eastAsia"/>
        </w:rPr>
        <w:t>3.</w:t>
      </w:r>
      <w:r>
        <w:t>7</w:t>
      </w:r>
      <w:r>
        <w:rPr>
          <w:rFonts w:hint="eastAsia"/>
        </w:rPr>
        <w:t xml:space="preserve">.3 </w:t>
      </w:r>
      <w:r w:rsidR="00594778" w:rsidRPr="008A74CA">
        <w:rPr>
          <w:rFonts w:hint="eastAsia"/>
        </w:rPr>
        <w:t>对指定成员改名</w:t>
      </w:r>
      <w:r w:rsidR="00594778" w:rsidRPr="002779D6">
        <w:rPr>
          <w:rFonts w:hint="eastAsia"/>
        </w:rPr>
        <w:t>功能</w:t>
      </w:r>
      <w:r>
        <w:rPr>
          <w:rFonts w:hint="eastAsia"/>
        </w:rPr>
        <w:t>截屏示例</w:t>
      </w:r>
      <w:bookmarkEnd w:id="37"/>
    </w:p>
    <w:p w14:paraId="4383E377" w14:textId="7D095F85" w:rsidR="00594778" w:rsidRDefault="00594778" w:rsidP="00594778">
      <w:pPr>
        <w:rPr>
          <w:lang w:eastAsia="zh-CN"/>
        </w:rPr>
      </w:pPr>
      <w:r w:rsidRPr="00594778">
        <w:rPr>
          <w:noProof/>
          <w:lang w:eastAsia="zh-CN"/>
        </w:rPr>
        <w:drawing>
          <wp:inline distT="0" distB="0" distL="0" distR="0" wp14:anchorId="1A46FF2E" wp14:editId="30B854D0">
            <wp:extent cx="4854361" cy="3314987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6B72" w14:textId="77777777" w:rsidR="007A0A2C" w:rsidRPr="00594778" w:rsidRDefault="007A0A2C" w:rsidP="00594778">
      <w:pPr>
        <w:rPr>
          <w:lang w:eastAsia="zh-CN"/>
        </w:rPr>
      </w:pPr>
    </w:p>
    <w:p w14:paraId="28F289A7" w14:textId="75C4A638" w:rsidR="00F96522" w:rsidRDefault="00F96522" w:rsidP="00F96522">
      <w:pPr>
        <w:pStyle w:val="2"/>
        <w:spacing w:before="120"/>
      </w:pPr>
      <w:bookmarkStart w:id="38" w:name="_Toc59806160"/>
      <w:r w:rsidRPr="002779D6">
        <w:rPr>
          <w:rFonts w:hint="eastAsia"/>
        </w:rPr>
        <w:t>3.</w:t>
      </w:r>
      <w:r w:rsidR="00594778">
        <w:t>8</w:t>
      </w:r>
      <w:r w:rsidRPr="002779D6">
        <w:rPr>
          <w:rFonts w:hint="eastAsia"/>
        </w:rPr>
        <w:t xml:space="preserve"> </w:t>
      </w:r>
      <w:r>
        <w:rPr>
          <w:rFonts w:hint="eastAsia"/>
        </w:rPr>
        <w:t>查找成员</w:t>
      </w:r>
      <w:r w:rsidRPr="00F96522">
        <w:rPr>
          <w:rFonts w:hint="eastAsia"/>
          <w:b/>
          <w:bCs/>
        </w:rPr>
        <w:t>Search</w:t>
      </w:r>
      <w:r w:rsidRPr="00F96522">
        <w:rPr>
          <w:b/>
          <w:bCs/>
        </w:rPr>
        <w:t>()</w:t>
      </w:r>
      <w:r w:rsidRPr="002779D6">
        <w:rPr>
          <w:rFonts w:hint="eastAsia"/>
        </w:rPr>
        <w:t>的实现</w:t>
      </w:r>
      <w:bookmarkEnd w:id="38"/>
    </w:p>
    <w:p w14:paraId="7B978223" w14:textId="47CAEA77" w:rsidR="00F96522" w:rsidRDefault="00F96522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查找指定成员并输出其信息</w:t>
      </w:r>
    </w:p>
    <w:p w14:paraId="4FFC5951" w14:textId="1F7668CB" w:rsidR="00F96522" w:rsidRPr="00100777" w:rsidRDefault="00F96522" w:rsidP="00150FD8">
      <w:pPr>
        <w:pStyle w:val="afa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AF6ABD">
        <w:rPr>
          <w:rFonts w:hint="eastAsia"/>
          <w:b/>
          <w:bCs/>
          <w:lang w:eastAsia="zh-CN"/>
        </w:rPr>
        <w:t>test</w:t>
      </w:r>
      <w:r w:rsidRPr="00AF6ABD">
        <w:rPr>
          <w:b/>
          <w:bCs/>
          <w:lang w:eastAsia="zh-CN"/>
        </w:rPr>
        <w:t>()</w:t>
      </w:r>
      <w:r>
        <w:rPr>
          <w:rFonts w:hint="eastAsia"/>
          <w:lang w:eastAsia="zh-CN"/>
        </w:rPr>
        <w:t>函数调用</w:t>
      </w:r>
    </w:p>
    <w:p w14:paraId="2E0001C5" w14:textId="46BD1A4A" w:rsidR="00F96522" w:rsidRPr="00F96522" w:rsidRDefault="00F96522" w:rsidP="00F96522">
      <w:pPr>
        <w:pStyle w:val="3"/>
        <w:spacing w:before="120"/>
      </w:pPr>
      <w:bookmarkStart w:id="39" w:name="_Toc59806161"/>
      <w:r>
        <w:rPr>
          <w:rFonts w:hint="eastAsia"/>
        </w:rPr>
        <w:lastRenderedPageBreak/>
        <w:t>3.</w:t>
      </w:r>
      <w:r w:rsidR="00594778">
        <w:t>8</w:t>
      </w:r>
      <w:r>
        <w:rPr>
          <w:rFonts w:hint="eastAsia"/>
        </w:rPr>
        <w:t>.</w:t>
      </w:r>
      <w:r w:rsidR="00594778">
        <w:t>1</w:t>
      </w:r>
      <w:r>
        <w:rPr>
          <w:rFonts w:hint="eastAsia"/>
        </w:rPr>
        <w:t xml:space="preserve"> </w:t>
      </w:r>
      <w:r>
        <w:rPr>
          <w:rFonts w:hint="eastAsia"/>
        </w:rPr>
        <w:t>查找成员功能代码</w:t>
      </w:r>
      <w:bookmarkEnd w:id="39"/>
      <w:r w:rsidRPr="00310273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45F3E8CA" w14:textId="3B32D262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Search() {</w:t>
      </w:r>
    </w:p>
    <w:p w14:paraId="5150A374" w14:textId="375DA76C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name;  </w:t>
      </w:r>
    </w:p>
    <w:p w14:paraId="1D9B7E85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请输入要查找的人的姓名：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15184F0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name;  </w:t>
      </w:r>
    </w:p>
    <w:p w14:paraId="5F65D61C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Member *Mem = Find(name);  </w:t>
      </w:r>
    </w:p>
    <w:p w14:paraId="60D3D1CD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(!Mem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</w:t>
      </w:r>
    </w:p>
    <w:p w14:paraId="39249950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该成员不存在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!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C1A64DC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B9C1ABF" w14:textId="77777777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0D246116" w14:textId="77777777" w:rsid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ShowChildren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Mem);  </w:t>
      </w:r>
    </w:p>
    <w:p w14:paraId="045D5C0E" w14:textId="27205DE9" w:rsidR="00F96522" w:rsidRPr="00F96522" w:rsidRDefault="00F96522" w:rsidP="00150FD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22BA64B1" w14:textId="77777777" w:rsidR="007A0A2C" w:rsidRPr="007A0A2C" w:rsidRDefault="007A0A2C" w:rsidP="007A0A2C">
      <w:pPr>
        <w:rPr>
          <w:lang w:eastAsia="zh-CN"/>
        </w:rPr>
      </w:pPr>
    </w:p>
    <w:p w14:paraId="609AD3EE" w14:textId="5100F79D" w:rsidR="008A74CA" w:rsidRDefault="008A74CA" w:rsidP="008A74CA">
      <w:pPr>
        <w:pStyle w:val="2"/>
        <w:spacing w:before="120"/>
      </w:pPr>
      <w:bookmarkStart w:id="40" w:name="_Toc59806162"/>
      <w:r>
        <w:rPr>
          <w:rFonts w:hint="eastAsia"/>
        </w:rPr>
        <w:t>3.</w:t>
      </w:r>
      <w:r w:rsidR="00F96522">
        <w:t>9</w:t>
      </w:r>
      <w:r>
        <w:rPr>
          <w:rFonts w:hint="eastAsia"/>
        </w:rPr>
        <w:t xml:space="preserve"> </w:t>
      </w:r>
      <w:r>
        <w:rPr>
          <w:rFonts w:hint="eastAsia"/>
        </w:rPr>
        <w:t>初始化家谱功能</w:t>
      </w:r>
      <w:r w:rsidRPr="008A74CA">
        <w:rPr>
          <w:rFonts w:hint="eastAsia"/>
          <w:b/>
          <w:bCs/>
        </w:rPr>
        <w:t>Build</w:t>
      </w:r>
      <w:r w:rsidRPr="008A74CA">
        <w:rPr>
          <w:b/>
          <w:bCs/>
        </w:rPr>
        <w:t>()</w:t>
      </w:r>
      <w:r>
        <w:rPr>
          <w:rFonts w:hint="eastAsia"/>
        </w:rPr>
        <w:t>的实现</w:t>
      </w:r>
      <w:bookmarkEnd w:id="40"/>
    </w:p>
    <w:p w14:paraId="165A2C8A" w14:textId="249ADC6F" w:rsidR="00AF6ABD" w:rsidRDefault="00AF6ABD" w:rsidP="00150FD8">
      <w:pPr>
        <w:pStyle w:val="afa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添加祖先</w:t>
      </w:r>
    </w:p>
    <w:p w14:paraId="640741A6" w14:textId="0C26907F" w:rsidR="00AF6ABD" w:rsidRPr="00AF6ABD" w:rsidRDefault="00AF6ABD" w:rsidP="00150FD8">
      <w:pPr>
        <w:pStyle w:val="afa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</w:t>
      </w:r>
      <w:r w:rsidRPr="00AF6ABD">
        <w:rPr>
          <w:rFonts w:hint="eastAsia"/>
          <w:b/>
          <w:bCs/>
          <w:lang w:eastAsia="zh-CN"/>
        </w:rPr>
        <w:t>t</w:t>
      </w:r>
      <w:r w:rsidRPr="00AF6ABD">
        <w:rPr>
          <w:b/>
          <w:bCs/>
          <w:lang w:eastAsia="zh-CN"/>
        </w:rPr>
        <w:t>est()</w:t>
      </w:r>
      <w:r>
        <w:rPr>
          <w:rFonts w:hint="eastAsia"/>
          <w:lang w:eastAsia="zh-CN"/>
        </w:rPr>
        <w:t>函数调用</w:t>
      </w:r>
    </w:p>
    <w:p w14:paraId="3A2DF882" w14:textId="0FE66533" w:rsidR="008A74CA" w:rsidRPr="008A74CA" w:rsidRDefault="008A74CA" w:rsidP="008A74CA">
      <w:pPr>
        <w:pStyle w:val="3"/>
        <w:spacing w:before="120"/>
      </w:pPr>
      <w:bookmarkStart w:id="41" w:name="_Toc59806163"/>
      <w:r>
        <w:rPr>
          <w:rFonts w:hint="eastAsia"/>
        </w:rPr>
        <w:t>3.</w:t>
      </w:r>
      <w:r w:rsidR="00594778">
        <w:t>9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初始化家谱功能代码</w:t>
      </w:r>
      <w:bookmarkEnd w:id="41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 </w:t>
      </w:r>
    </w:p>
    <w:p w14:paraId="62571F3E" w14:textId="54FD4E77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gram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Build() {     </w:t>
      </w:r>
    </w:p>
    <w:p w14:paraId="10A35E9C" w14:textId="438B6061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string name;  </w:t>
      </w:r>
    </w:p>
    <w:p w14:paraId="66712FCE" w14:textId="77777777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首先</w:t>
      </w:r>
      <w:proofErr w:type="gramStart"/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请建立</w:t>
      </w:r>
      <w:proofErr w:type="gramEnd"/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家谱！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F43E753" w14:textId="77777777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请输入祖先的姓名：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B0E2DCD" w14:textId="77777777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name;  </w:t>
      </w:r>
    </w:p>
    <w:p w14:paraId="39FFD25C" w14:textId="77777777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Ancestor = </w:t>
      </w:r>
      <w:r w:rsidRPr="008A74C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Member(name);  </w:t>
      </w:r>
    </w:p>
    <w:p w14:paraId="6877E662" w14:textId="77777777" w:rsid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此家谱的祖先是：</w:t>
      </w:r>
      <w:r w:rsidRPr="008A74CA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name &lt;&lt; </w:t>
      </w:r>
      <w:proofErr w:type="spellStart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F96A118" w14:textId="5C08DFB8" w:rsidR="008A74CA" w:rsidRPr="008A74CA" w:rsidRDefault="008A74CA" w:rsidP="00150FD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5D32014" w14:textId="1DB141AD" w:rsidR="008A74CA" w:rsidRDefault="008A74CA" w:rsidP="008A74CA">
      <w:pPr>
        <w:pStyle w:val="3"/>
        <w:spacing w:before="120"/>
      </w:pPr>
      <w:bookmarkStart w:id="42" w:name="_Toc59806164"/>
      <w:r>
        <w:rPr>
          <w:rFonts w:hint="eastAsia"/>
        </w:rPr>
        <w:lastRenderedPageBreak/>
        <w:t>3.</w:t>
      </w:r>
      <w:r w:rsidR="00594778">
        <w:t>9</w:t>
      </w:r>
      <w:r>
        <w:rPr>
          <w:rFonts w:hint="eastAsia"/>
        </w:rPr>
        <w:t>.</w:t>
      </w:r>
      <w:r w:rsidR="00594778">
        <w:t>2</w:t>
      </w:r>
      <w:r>
        <w:rPr>
          <w:rFonts w:hint="eastAsia"/>
        </w:rPr>
        <w:t xml:space="preserve"> </w:t>
      </w:r>
      <w:r w:rsidR="00594778">
        <w:rPr>
          <w:rFonts w:hint="eastAsia"/>
        </w:rPr>
        <w:t>初始化家谱</w:t>
      </w:r>
      <w:r>
        <w:rPr>
          <w:rFonts w:hint="eastAsia"/>
        </w:rPr>
        <w:t>截屏示例</w:t>
      </w:r>
      <w:bookmarkEnd w:id="42"/>
    </w:p>
    <w:p w14:paraId="4F827AE7" w14:textId="75180C99" w:rsidR="008A74CA" w:rsidRDefault="00594778" w:rsidP="008A74CA">
      <w:pPr>
        <w:rPr>
          <w:lang w:eastAsia="zh-CN"/>
        </w:rPr>
      </w:pPr>
      <w:r w:rsidRPr="00594778">
        <w:rPr>
          <w:noProof/>
          <w:lang w:eastAsia="zh-CN"/>
        </w:rPr>
        <w:drawing>
          <wp:inline distT="0" distB="0" distL="0" distR="0" wp14:anchorId="71444197" wp14:editId="68BB0051">
            <wp:extent cx="5759450" cy="31191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5A6" w14:textId="77777777" w:rsidR="007A0A2C" w:rsidRPr="007A0A2C" w:rsidRDefault="007A0A2C" w:rsidP="007A0A2C">
      <w:pPr>
        <w:rPr>
          <w:lang w:eastAsia="zh-CN"/>
        </w:rPr>
      </w:pPr>
    </w:p>
    <w:p w14:paraId="2F8F05C5" w14:textId="63B58CBA" w:rsidR="00C56D06" w:rsidRDefault="008A74CA" w:rsidP="00C56D06">
      <w:pPr>
        <w:pStyle w:val="2"/>
        <w:spacing w:before="120"/>
      </w:pPr>
      <w:bookmarkStart w:id="43" w:name="_Toc59806165"/>
      <w:r>
        <w:rPr>
          <w:rFonts w:hint="eastAsia"/>
        </w:rPr>
        <w:t>3.</w:t>
      </w:r>
      <w:r w:rsidR="00F96522">
        <w:t>10</w:t>
      </w:r>
      <w:r>
        <w:rPr>
          <w:rFonts w:hint="eastAsia"/>
        </w:rPr>
        <w:t xml:space="preserve"> </w:t>
      </w:r>
      <w:r w:rsidR="00C56D06" w:rsidRPr="00C56D06">
        <w:rPr>
          <w:b/>
          <w:bCs/>
        </w:rPr>
        <w:t>test()</w:t>
      </w:r>
      <w:r>
        <w:rPr>
          <w:rFonts w:hint="eastAsia"/>
        </w:rPr>
        <w:t>的实现</w:t>
      </w:r>
      <w:bookmarkEnd w:id="43"/>
    </w:p>
    <w:p w14:paraId="1BCE1130" w14:textId="30086D42" w:rsidR="00AF6ABD" w:rsidRDefault="00AF6ABD" w:rsidP="00150FD8">
      <w:pPr>
        <w:pStyle w:val="afa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作用类似于主函数</w:t>
      </w:r>
    </w:p>
    <w:p w14:paraId="62F62C15" w14:textId="20B19BBF" w:rsidR="00AF6ABD" w:rsidRPr="00AF6ABD" w:rsidRDefault="00AF6ABD" w:rsidP="00150FD8">
      <w:pPr>
        <w:pStyle w:val="afa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被主函数调用</w:t>
      </w:r>
    </w:p>
    <w:p w14:paraId="44089F9B" w14:textId="3091269E" w:rsidR="00C56D06" w:rsidRPr="008A74CA" w:rsidRDefault="00C56D06" w:rsidP="00C56D06">
      <w:pPr>
        <w:pStyle w:val="3"/>
        <w:spacing w:before="120"/>
      </w:pPr>
      <w:bookmarkStart w:id="44" w:name="_Toc59806166"/>
      <w:r>
        <w:rPr>
          <w:rFonts w:hint="eastAsia"/>
        </w:rPr>
        <w:t>3.</w:t>
      </w:r>
      <w:r w:rsidR="00594778">
        <w:t>10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 w:rsidRPr="00C56D06">
        <w:rPr>
          <w:rFonts w:hint="eastAsia"/>
          <w:b/>
          <w:bCs w:val="0"/>
        </w:rPr>
        <w:t>test</w:t>
      </w:r>
      <w:r w:rsidRPr="00C56D06">
        <w:rPr>
          <w:b/>
          <w:bCs w:val="0"/>
        </w:rPr>
        <w:t>()</w:t>
      </w:r>
      <w:r>
        <w:rPr>
          <w:rFonts w:hint="eastAsia"/>
        </w:rPr>
        <w:t>流程图</w:t>
      </w:r>
      <w:bookmarkEnd w:id="44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12EDB36A" w14:textId="36A84A62" w:rsidR="00C56D06" w:rsidRDefault="007A0A2C" w:rsidP="00C56D06">
      <w:pPr>
        <w:ind w:firstLineChars="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7C3330C3" wp14:editId="006B4D00">
            <wp:simplePos x="0" y="0"/>
            <wp:positionH relativeFrom="column">
              <wp:posOffset>204470</wp:posOffset>
            </wp:positionH>
            <wp:positionV relativeFrom="paragraph">
              <wp:posOffset>6985</wp:posOffset>
            </wp:positionV>
            <wp:extent cx="5759450" cy="307848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3AACF" w14:textId="4B2D371F" w:rsidR="007A0A2C" w:rsidRDefault="007A0A2C" w:rsidP="00C56D06">
      <w:pPr>
        <w:ind w:firstLineChars="0" w:firstLine="0"/>
        <w:rPr>
          <w:lang w:eastAsia="zh-CN"/>
        </w:rPr>
      </w:pPr>
    </w:p>
    <w:p w14:paraId="577F33DD" w14:textId="485F2649" w:rsidR="007A0A2C" w:rsidRDefault="007A0A2C" w:rsidP="00C56D06">
      <w:pPr>
        <w:ind w:firstLineChars="0" w:firstLine="0"/>
        <w:rPr>
          <w:lang w:eastAsia="zh-CN"/>
        </w:rPr>
      </w:pPr>
    </w:p>
    <w:p w14:paraId="054C9BA9" w14:textId="3CA5DE52" w:rsidR="007A0A2C" w:rsidRDefault="007A0A2C" w:rsidP="00C56D06">
      <w:pPr>
        <w:ind w:firstLineChars="0" w:firstLine="0"/>
        <w:rPr>
          <w:lang w:eastAsia="zh-CN"/>
        </w:rPr>
      </w:pPr>
    </w:p>
    <w:p w14:paraId="424EBA0B" w14:textId="3CEEC992" w:rsidR="007A0A2C" w:rsidRDefault="007A0A2C" w:rsidP="00C56D06">
      <w:pPr>
        <w:ind w:firstLineChars="0" w:firstLine="0"/>
        <w:rPr>
          <w:lang w:eastAsia="zh-CN"/>
        </w:rPr>
      </w:pPr>
    </w:p>
    <w:p w14:paraId="2FB7B564" w14:textId="3762E69C" w:rsidR="007A0A2C" w:rsidRDefault="007A0A2C" w:rsidP="00C56D06">
      <w:pPr>
        <w:ind w:firstLineChars="0" w:firstLine="0"/>
        <w:rPr>
          <w:lang w:eastAsia="zh-CN"/>
        </w:rPr>
      </w:pPr>
    </w:p>
    <w:p w14:paraId="6835B4BA" w14:textId="6526C8B4" w:rsidR="007A0A2C" w:rsidRDefault="007A0A2C" w:rsidP="00C56D06">
      <w:pPr>
        <w:ind w:firstLineChars="0" w:firstLine="0"/>
        <w:rPr>
          <w:lang w:eastAsia="zh-CN"/>
        </w:rPr>
      </w:pPr>
    </w:p>
    <w:p w14:paraId="1BEE7D1B" w14:textId="5A3090D2" w:rsidR="007A0A2C" w:rsidRDefault="007A0A2C" w:rsidP="00C56D06">
      <w:pPr>
        <w:ind w:firstLineChars="0" w:firstLine="0"/>
        <w:rPr>
          <w:lang w:eastAsia="zh-CN"/>
        </w:rPr>
      </w:pPr>
    </w:p>
    <w:p w14:paraId="1430AF18" w14:textId="218F6153" w:rsidR="007A0A2C" w:rsidRDefault="007A0A2C" w:rsidP="00C56D06">
      <w:pPr>
        <w:ind w:firstLineChars="0" w:firstLine="0"/>
        <w:rPr>
          <w:lang w:eastAsia="zh-CN"/>
        </w:rPr>
      </w:pPr>
    </w:p>
    <w:p w14:paraId="14957D7A" w14:textId="170D84D0" w:rsidR="007A0A2C" w:rsidRDefault="007A0A2C" w:rsidP="00C56D06">
      <w:pPr>
        <w:ind w:firstLineChars="0" w:firstLine="0"/>
        <w:rPr>
          <w:lang w:eastAsia="zh-CN"/>
        </w:rPr>
      </w:pPr>
    </w:p>
    <w:p w14:paraId="7CACDE33" w14:textId="77777777" w:rsidR="007A0A2C" w:rsidRPr="00C56D06" w:rsidRDefault="007A0A2C" w:rsidP="00C56D06">
      <w:pPr>
        <w:ind w:firstLineChars="0" w:firstLine="0"/>
        <w:rPr>
          <w:lang w:eastAsia="zh-CN"/>
        </w:rPr>
      </w:pPr>
    </w:p>
    <w:p w14:paraId="71DA1B3B" w14:textId="5E1D715C" w:rsidR="00F96522" w:rsidRPr="00F96522" w:rsidRDefault="008A74CA" w:rsidP="00F96522">
      <w:pPr>
        <w:pStyle w:val="3"/>
        <w:spacing w:before="120"/>
      </w:pPr>
      <w:bookmarkStart w:id="45" w:name="_Toc59806167"/>
      <w:r>
        <w:rPr>
          <w:rFonts w:hint="eastAsia"/>
        </w:rPr>
        <w:lastRenderedPageBreak/>
        <w:t>3.</w:t>
      </w:r>
      <w:r w:rsidR="00594778">
        <w:t>10</w:t>
      </w:r>
      <w:r>
        <w:rPr>
          <w:rFonts w:hint="eastAsia"/>
        </w:rPr>
        <w:t>.</w:t>
      </w:r>
      <w:r w:rsidR="00594778">
        <w:t>2</w:t>
      </w:r>
      <w:r>
        <w:rPr>
          <w:rFonts w:hint="eastAsia"/>
        </w:rPr>
        <w:t xml:space="preserve"> </w:t>
      </w:r>
      <w:r>
        <w:rPr>
          <w:rFonts w:hint="eastAsia"/>
        </w:rPr>
        <w:t>解散家庭功能代码</w:t>
      </w:r>
      <w:bookmarkEnd w:id="45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  <w:r w:rsidR="00F96522"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</w:p>
    <w:p w14:paraId="25B6F919" w14:textId="2DF5DA60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void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::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test() {</w:t>
      </w:r>
    </w:p>
    <w:p w14:paraId="57539D45" w14:textId="5D072DC8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 </w:t>
      </w:r>
      <w:proofErr w:type="spellStart"/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zzy</w:t>
      </w:r>
      <w:proofErr w:type="spellEnd"/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的家谱管理系统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&lt;&lt;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&lt;&lt;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DC53D34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"=========================================="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52C9C543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A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完善家谱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1A17F39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B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添加家庭成员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B9A660D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C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解散局部家庭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D49F156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D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更改家庭成员的姓名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8BC70AC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E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查找成员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03B36DA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        F ---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退出程序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           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'\t'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"**"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AB3FDCB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"=========================================="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761C4237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Build(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35252048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C543E00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(1) {  </w:t>
      </w:r>
    </w:p>
    <w:p w14:paraId="76DB69A7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请选择您要进行的操作：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A711BFC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char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Operation;  </w:t>
      </w:r>
    </w:p>
    <w:p w14:paraId="404B772D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&gt;&gt; Operation;  </w:t>
      </w:r>
    </w:p>
    <w:p w14:paraId="2A27D104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switch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(Operation)  </w:t>
      </w:r>
    </w:p>
    <w:p w14:paraId="548A4DDC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{  </w:t>
      </w:r>
    </w:p>
    <w:p w14:paraId="58D9CEBB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'A'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36DCC5A9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SetChildren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4E97A32F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A5C2428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BE3E375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'B'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6099B992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AddChildren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04710D7B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01EC955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81E6459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'C'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00FC7318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DeleteFamily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6FD80987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DF26785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77A38D9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'D'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56E3CD60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ChangeName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7C4AAEF8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8274ACA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66D1A65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'E'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529A8DED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Search(</w:t>
      </w:r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0E43930B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16CCD95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617BCFF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'F'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67BA63BE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4915972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default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07215A10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没有此操作！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588BDCE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proofErr w:type="gram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cin.ignore</w:t>
      </w:r>
      <w:proofErr w:type="spellEnd"/>
      <w:proofErr w:type="gram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(1024, </w:t>
      </w:r>
      <w:r w:rsidRPr="00F96522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'\n'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09E63ED6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proofErr w:type="spellStart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endl</w:t>
      </w:r>
      <w:proofErr w:type="spellEnd"/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10557A8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F9652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5009F8D" w14:textId="77777777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}  </w:t>
      </w:r>
    </w:p>
    <w:p w14:paraId="45460320" w14:textId="77777777" w:rsid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20AF755B" w14:textId="3EAD134D" w:rsidR="00F96522" w:rsidRPr="00F96522" w:rsidRDefault="00F96522" w:rsidP="00150FD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  <w:r w:rsidRPr="00F96522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5C95075C" w14:textId="22492989" w:rsidR="008A74CA" w:rsidRDefault="008A74CA" w:rsidP="008A74CA">
      <w:pPr>
        <w:pStyle w:val="3"/>
        <w:spacing w:before="120"/>
      </w:pPr>
      <w:bookmarkStart w:id="46" w:name="_Toc59806168"/>
      <w:r>
        <w:rPr>
          <w:rFonts w:hint="eastAsia"/>
        </w:rPr>
        <w:lastRenderedPageBreak/>
        <w:t>3.</w:t>
      </w:r>
      <w:r w:rsidR="00594778">
        <w:t>10</w:t>
      </w:r>
      <w:r>
        <w:rPr>
          <w:rFonts w:hint="eastAsia"/>
        </w:rPr>
        <w:t xml:space="preserve">.3 </w:t>
      </w:r>
      <w:r>
        <w:rPr>
          <w:rFonts w:hint="eastAsia"/>
        </w:rPr>
        <w:t>总体系统截屏示例</w:t>
      </w:r>
      <w:bookmarkEnd w:id="46"/>
    </w:p>
    <w:p w14:paraId="4A5E7B6D" w14:textId="4518171F" w:rsidR="008E717E" w:rsidRPr="00C56D06" w:rsidRDefault="008E717E" w:rsidP="008E717E">
      <w:pPr>
        <w:pStyle w:val="2"/>
        <w:spacing w:before="120"/>
      </w:pPr>
      <w:bookmarkStart w:id="47" w:name="_Toc59806169"/>
      <w:r>
        <w:rPr>
          <w:rFonts w:hint="eastAsia"/>
        </w:rPr>
        <w:t>3.</w:t>
      </w:r>
      <w:r>
        <w:t>1</w:t>
      </w:r>
      <w:r w:rsidR="00F96522">
        <w:t>1</w:t>
      </w:r>
      <w:r>
        <w:rPr>
          <w:rFonts w:hint="eastAsia"/>
        </w:rPr>
        <w:t xml:space="preserve"> </w:t>
      </w:r>
      <w:r>
        <w:rPr>
          <w:rFonts w:hint="eastAsia"/>
        </w:rPr>
        <w:t>主函数的实现</w:t>
      </w:r>
      <w:bookmarkEnd w:id="47"/>
    </w:p>
    <w:p w14:paraId="6EF4727D" w14:textId="7F1BA3C4" w:rsidR="008E717E" w:rsidRPr="008E717E" w:rsidRDefault="008E717E" w:rsidP="008E717E">
      <w:pPr>
        <w:pStyle w:val="3"/>
        <w:spacing w:before="120"/>
      </w:pPr>
      <w:bookmarkStart w:id="48" w:name="_Toc59806170"/>
      <w:r>
        <w:rPr>
          <w:rFonts w:hint="eastAsia"/>
        </w:rPr>
        <w:t>3.</w:t>
      </w:r>
      <w:r w:rsidR="00594778">
        <w:t>11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主函数代码</w:t>
      </w:r>
      <w:bookmarkEnd w:id="48"/>
      <w:r w:rsidRPr="008A74CA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 </w:t>
      </w: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bidi="ar-SA"/>
        </w:rPr>
        <w:t> </w:t>
      </w:r>
    </w:p>
    <w:p w14:paraId="193B5744" w14:textId="148F97D5" w:rsidR="008E717E" w:rsidRP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E717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gramStart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main(</w:t>
      </w:r>
      <w:proofErr w:type="gramEnd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 {     </w:t>
      </w:r>
    </w:p>
    <w:p w14:paraId="32D91D72" w14:textId="0E9D9B15" w:rsidR="008E717E" w:rsidRP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 xml:space="preserve">    </w:t>
      </w:r>
      <w:proofErr w:type="spellStart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FamilyTree</w:t>
      </w:r>
      <w:proofErr w:type="spellEnd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proofErr w:type="spellStart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myTree</w:t>
      </w:r>
      <w:proofErr w:type="spellEnd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E4B77F4" w14:textId="77777777" w:rsidR="008E717E" w:rsidRP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proofErr w:type="spellStart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myTree.test</w:t>
      </w:r>
      <w:proofErr w:type="spellEnd"/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();  </w:t>
      </w:r>
    </w:p>
    <w:p w14:paraId="4045A7CD" w14:textId="77777777" w:rsidR="008E717E" w:rsidRP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system(</w:t>
      </w:r>
      <w:r w:rsidRPr="008E717E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"pause"</w:t>
      </w: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273BBAFA" w14:textId="77777777" w:rsid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8E717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0;  </w:t>
      </w:r>
    </w:p>
    <w:p w14:paraId="6FFB1C0E" w14:textId="3980D5C6" w:rsidR="008E717E" w:rsidRPr="008E717E" w:rsidRDefault="008E717E" w:rsidP="00150FD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E717E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5C482C03" w14:textId="5782D698" w:rsidR="008A74CA" w:rsidRDefault="008E717E" w:rsidP="00594778">
      <w:pPr>
        <w:pStyle w:val="3"/>
        <w:spacing w:before="120"/>
      </w:pPr>
      <w:bookmarkStart w:id="49" w:name="_Toc59806171"/>
      <w:r>
        <w:rPr>
          <w:rFonts w:hint="eastAsia"/>
        </w:rPr>
        <w:t>3.</w:t>
      </w:r>
      <w:r w:rsidR="00594778">
        <w:t>11.2</w:t>
      </w:r>
      <w:r>
        <w:rPr>
          <w:rFonts w:hint="eastAsia"/>
        </w:rPr>
        <w:t xml:space="preserve"> </w:t>
      </w:r>
      <w:r w:rsidR="00594778">
        <w:rPr>
          <w:rFonts w:hint="eastAsia"/>
        </w:rPr>
        <w:t>主函数</w:t>
      </w:r>
      <w:r>
        <w:rPr>
          <w:rFonts w:hint="eastAsia"/>
        </w:rPr>
        <w:t>截屏示例</w:t>
      </w:r>
      <w:bookmarkEnd w:id="49"/>
    </w:p>
    <w:p w14:paraId="12DA757F" w14:textId="5A436EEB" w:rsidR="008A74CA" w:rsidRPr="008A74CA" w:rsidRDefault="00594778" w:rsidP="008A74CA">
      <w:pPr>
        <w:rPr>
          <w:lang w:eastAsia="zh-CN"/>
        </w:rPr>
      </w:pPr>
      <w:r w:rsidRPr="00594778">
        <w:rPr>
          <w:noProof/>
          <w:lang w:eastAsia="zh-CN"/>
        </w:rPr>
        <w:drawing>
          <wp:inline distT="0" distB="0" distL="0" distR="0" wp14:anchorId="68032362" wp14:editId="545B8ED1">
            <wp:extent cx="5759450" cy="29895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9F2D" w14:textId="2F75AF79" w:rsidR="002779D6" w:rsidRDefault="002779D6" w:rsidP="002779D6">
      <w:pPr>
        <w:rPr>
          <w:lang w:eastAsia="zh-CN"/>
        </w:rPr>
      </w:pPr>
    </w:p>
    <w:p w14:paraId="50D990D2" w14:textId="4595A1CA" w:rsidR="007A0A2C" w:rsidRDefault="007A0A2C" w:rsidP="002779D6">
      <w:pPr>
        <w:rPr>
          <w:lang w:eastAsia="zh-CN"/>
        </w:rPr>
      </w:pPr>
    </w:p>
    <w:p w14:paraId="186CAE48" w14:textId="7CE58828" w:rsidR="007A0A2C" w:rsidRDefault="007A0A2C" w:rsidP="002779D6">
      <w:pPr>
        <w:rPr>
          <w:lang w:eastAsia="zh-CN"/>
        </w:rPr>
      </w:pPr>
    </w:p>
    <w:p w14:paraId="0CA56E3B" w14:textId="02B4DB72" w:rsidR="007A0A2C" w:rsidRDefault="007A0A2C" w:rsidP="002779D6">
      <w:pPr>
        <w:rPr>
          <w:lang w:eastAsia="zh-CN"/>
        </w:rPr>
      </w:pPr>
    </w:p>
    <w:p w14:paraId="6F534348" w14:textId="77777777" w:rsidR="007A0A2C" w:rsidRPr="002779D6" w:rsidRDefault="007A0A2C" w:rsidP="002779D6">
      <w:pPr>
        <w:rPr>
          <w:lang w:eastAsia="zh-CN"/>
        </w:rPr>
      </w:pPr>
    </w:p>
    <w:p w14:paraId="17447677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50" w:name="_Toc59806172"/>
      <w:r w:rsidRPr="0075165E">
        <w:rPr>
          <w:rFonts w:hint="eastAsia"/>
          <w:lang w:eastAsia="zh-CN"/>
        </w:rPr>
        <w:lastRenderedPageBreak/>
        <w:t xml:space="preserve">4 </w:t>
      </w:r>
      <w:r w:rsidRPr="0075165E">
        <w:rPr>
          <w:rFonts w:hint="eastAsia"/>
          <w:lang w:eastAsia="zh-CN"/>
        </w:rPr>
        <w:t>测试</w:t>
      </w:r>
      <w:bookmarkEnd w:id="50"/>
    </w:p>
    <w:p w14:paraId="38816309" w14:textId="77777777" w:rsidR="004135DF" w:rsidRDefault="004135DF" w:rsidP="004135DF">
      <w:pPr>
        <w:pStyle w:val="2"/>
        <w:spacing w:before="120"/>
      </w:pPr>
      <w:bookmarkStart w:id="51" w:name="_Toc59806173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51"/>
    </w:p>
    <w:p w14:paraId="56C125C3" w14:textId="525E8059" w:rsidR="004135DF" w:rsidRDefault="004135DF" w:rsidP="004135DF">
      <w:pPr>
        <w:pStyle w:val="3"/>
        <w:spacing w:before="120"/>
      </w:pPr>
      <w:bookmarkStart w:id="52" w:name="_Toc59806174"/>
      <w:r>
        <w:rPr>
          <w:rFonts w:hint="eastAsia"/>
        </w:rPr>
        <w:t xml:space="preserve">4.1.1 </w:t>
      </w:r>
      <w:r w:rsidR="00573112">
        <w:rPr>
          <w:rFonts w:hint="eastAsia"/>
        </w:rPr>
        <w:t>建立</w:t>
      </w:r>
      <w:r>
        <w:rPr>
          <w:rFonts w:hint="eastAsia"/>
        </w:rPr>
        <w:t>功能测试</w:t>
      </w:r>
      <w:bookmarkEnd w:id="52"/>
    </w:p>
    <w:p w14:paraId="3330E956" w14:textId="77777777" w:rsidR="00573112" w:rsidRDefault="004135DF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</w:p>
    <w:p w14:paraId="67FDC728" w14:textId="43B8A9B6" w:rsidR="00573112" w:rsidRDefault="00573112" w:rsidP="003118CA">
      <w:pPr>
        <w:rPr>
          <w:lang w:eastAsia="zh-CN"/>
        </w:rPr>
      </w:pPr>
      <w:r>
        <w:rPr>
          <w:lang w:eastAsia="zh-CN"/>
        </w:rPr>
        <w:tab/>
        <w:t>P0</w:t>
      </w:r>
    </w:p>
    <w:p w14:paraId="64BF5C05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</w:p>
    <w:p w14:paraId="1C3A182A" w14:textId="4955BC51" w:rsidR="004135DF" w:rsidRPr="004135DF" w:rsidRDefault="00573112" w:rsidP="004135DF">
      <w:pPr>
        <w:rPr>
          <w:lang w:eastAsia="zh-CN"/>
        </w:rPr>
      </w:pPr>
      <w:r w:rsidRPr="00573112">
        <w:rPr>
          <w:noProof/>
          <w:lang w:eastAsia="zh-CN"/>
        </w:rPr>
        <w:drawing>
          <wp:inline distT="0" distB="0" distL="0" distR="0" wp14:anchorId="79265985" wp14:editId="272D742E">
            <wp:extent cx="5759450" cy="33959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CFC2" w14:textId="03E7DCDE" w:rsidR="004135DF" w:rsidRDefault="004135DF" w:rsidP="004135DF">
      <w:pPr>
        <w:pStyle w:val="3"/>
        <w:spacing w:before="120"/>
      </w:pPr>
      <w:bookmarkStart w:id="53" w:name="_Toc59806175"/>
      <w:r>
        <w:rPr>
          <w:rFonts w:hint="eastAsia"/>
        </w:rPr>
        <w:t xml:space="preserve">4.1.2 </w:t>
      </w:r>
      <w:r w:rsidR="00573112" w:rsidRPr="00573112">
        <w:rPr>
          <w:rFonts w:hint="eastAsia"/>
        </w:rPr>
        <w:t>插入功能测试</w:t>
      </w:r>
      <w:bookmarkEnd w:id="53"/>
    </w:p>
    <w:p w14:paraId="171E2821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7AF62B4A" w14:textId="2472435D" w:rsidR="003118CA" w:rsidRDefault="00573112" w:rsidP="003118CA">
      <w:pPr>
        <w:rPr>
          <w:lang w:eastAsia="zh-CN"/>
        </w:rPr>
      </w:pPr>
      <w:r w:rsidRPr="00573112">
        <w:rPr>
          <w:noProof/>
          <w:lang w:eastAsia="zh-CN"/>
        </w:rPr>
        <w:lastRenderedPageBreak/>
        <w:drawing>
          <wp:inline distT="0" distB="0" distL="0" distR="0" wp14:anchorId="7C377A60" wp14:editId="425726A4">
            <wp:extent cx="5759450" cy="589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BD5" w14:textId="59D6B3B2" w:rsidR="00573112" w:rsidRPr="003118CA" w:rsidRDefault="00573112" w:rsidP="003118CA">
      <w:pPr>
        <w:rPr>
          <w:lang w:eastAsia="zh-CN"/>
        </w:rPr>
      </w:pPr>
      <w:r w:rsidRPr="00573112">
        <w:rPr>
          <w:noProof/>
          <w:lang w:eastAsia="zh-CN"/>
        </w:rPr>
        <w:lastRenderedPageBreak/>
        <w:drawing>
          <wp:inline distT="0" distB="0" distL="0" distR="0" wp14:anchorId="1CB89D2B" wp14:editId="3E7D5F07">
            <wp:extent cx="5759450" cy="2727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A3A7" w14:textId="3AF8C4F8" w:rsidR="004135DF" w:rsidRDefault="004135DF" w:rsidP="004135DF">
      <w:pPr>
        <w:pStyle w:val="3"/>
        <w:spacing w:before="120"/>
      </w:pPr>
      <w:bookmarkStart w:id="54" w:name="_Toc59806176"/>
      <w:r>
        <w:rPr>
          <w:rFonts w:hint="eastAsia"/>
        </w:rPr>
        <w:t xml:space="preserve">4.1.3 </w:t>
      </w:r>
      <w:r w:rsidR="00573112" w:rsidRPr="00573112">
        <w:rPr>
          <w:rFonts w:hint="eastAsia"/>
        </w:rPr>
        <w:t>删除功能测试</w:t>
      </w:r>
      <w:bookmarkEnd w:id="54"/>
    </w:p>
    <w:p w14:paraId="6A402C16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3AE83BC2" w14:textId="01F4CAA2" w:rsidR="003118CA" w:rsidRPr="003118CA" w:rsidRDefault="00F96522" w:rsidP="003118CA">
      <w:pPr>
        <w:rPr>
          <w:lang w:eastAsia="zh-CN"/>
        </w:rPr>
      </w:pPr>
      <w:r w:rsidRPr="00F96522">
        <w:rPr>
          <w:noProof/>
          <w:lang w:eastAsia="zh-CN"/>
        </w:rPr>
        <w:drawing>
          <wp:inline distT="0" distB="0" distL="0" distR="0" wp14:anchorId="270E5C54" wp14:editId="6CF8D430">
            <wp:extent cx="5258256" cy="218713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4D4D" w14:textId="25853BAB" w:rsidR="004135DF" w:rsidRDefault="004135DF" w:rsidP="004135DF">
      <w:pPr>
        <w:pStyle w:val="3"/>
        <w:spacing w:before="120"/>
      </w:pPr>
      <w:bookmarkStart w:id="55" w:name="_Toc59806177"/>
      <w:r>
        <w:rPr>
          <w:rFonts w:hint="eastAsia"/>
        </w:rPr>
        <w:t xml:space="preserve">4.1.4 </w:t>
      </w:r>
      <w:r w:rsidR="00573112" w:rsidRPr="00573112">
        <w:rPr>
          <w:rFonts w:hint="eastAsia"/>
        </w:rPr>
        <w:t>查找功能测试</w:t>
      </w:r>
      <w:bookmarkEnd w:id="55"/>
    </w:p>
    <w:p w14:paraId="3B5E8AB7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34FC6BB1" w14:textId="1BE7D178" w:rsidR="003118CA" w:rsidRPr="003118CA" w:rsidRDefault="00F96522" w:rsidP="003118CA">
      <w:pPr>
        <w:rPr>
          <w:lang w:eastAsia="zh-CN"/>
        </w:rPr>
      </w:pPr>
      <w:r w:rsidRPr="00F96522">
        <w:rPr>
          <w:noProof/>
          <w:lang w:eastAsia="zh-CN"/>
        </w:rPr>
        <w:lastRenderedPageBreak/>
        <w:drawing>
          <wp:inline distT="0" distB="0" distL="0" distR="0" wp14:anchorId="275BA3A4" wp14:editId="01A18327">
            <wp:extent cx="4816257" cy="339881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3DA4" w14:textId="650CCC86" w:rsidR="004135DF" w:rsidRDefault="004135DF" w:rsidP="004135DF">
      <w:pPr>
        <w:pStyle w:val="3"/>
        <w:spacing w:before="120"/>
      </w:pPr>
      <w:bookmarkStart w:id="56" w:name="_Toc59806178"/>
      <w:r>
        <w:rPr>
          <w:rFonts w:hint="eastAsia"/>
        </w:rPr>
        <w:t xml:space="preserve">4.1.5 </w:t>
      </w:r>
      <w:r w:rsidR="00573112" w:rsidRPr="00573112">
        <w:rPr>
          <w:rFonts w:hint="eastAsia"/>
        </w:rPr>
        <w:t>修改功能测试</w:t>
      </w:r>
      <w:bookmarkEnd w:id="56"/>
    </w:p>
    <w:p w14:paraId="139A4F8C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21EA5ECA" w14:textId="38DC6397" w:rsidR="003118CA" w:rsidRDefault="00594778" w:rsidP="003118CA">
      <w:pPr>
        <w:rPr>
          <w:lang w:eastAsia="zh-CN"/>
        </w:rPr>
      </w:pPr>
      <w:r w:rsidRPr="00594778">
        <w:rPr>
          <w:noProof/>
          <w:lang w:eastAsia="zh-CN"/>
        </w:rPr>
        <w:drawing>
          <wp:inline distT="0" distB="0" distL="0" distR="0" wp14:anchorId="6B6E3FF5" wp14:editId="7F987A35">
            <wp:extent cx="5303980" cy="253005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6DCC" w14:textId="77777777" w:rsidR="007A0A2C" w:rsidRPr="003118CA" w:rsidRDefault="007A0A2C" w:rsidP="003118CA">
      <w:pPr>
        <w:rPr>
          <w:lang w:eastAsia="zh-CN"/>
        </w:rPr>
      </w:pPr>
    </w:p>
    <w:p w14:paraId="37433650" w14:textId="77777777" w:rsidR="004135DF" w:rsidRDefault="004135DF" w:rsidP="004135DF">
      <w:pPr>
        <w:pStyle w:val="2"/>
        <w:spacing w:before="120"/>
      </w:pPr>
      <w:bookmarkStart w:id="57" w:name="_Toc59806179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边界测试</w:t>
      </w:r>
      <w:bookmarkEnd w:id="57"/>
    </w:p>
    <w:p w14:paraId="2887671E" w14:textId="4F55E0D3" w:rsidR="004135DF" w:rsidRDefault="004135DF" w:rsidP="004135DF">
      <w:pPr>
        <w:pStyle w:val="3"/>
        <w:spacing w:before="120"/>
      </w:pPr>
      <w:bookmarkStart w:id="58" w:name="_Toc59806180"/>
      <w:r>
        <w:rPr>
          <w:rFonts w:hint="eastAsia"/>
        </w:rPr>
        <w:t xml:space="preserve">4.2.1 </w:t>
      </w:r>
      <w:r w:rsidR="00594778" w:rsidRPr="00594778">
        <w:rPr>
          <w:rFonts w:hint="eastAsia"/>
        </w:rPr>
        <w:t>要建立家庭的人不在家谱中</w:t>
      </w:r>
      <w:bookmarkEnd w:id="58"/>
    </w:p>
    <w:p w14:paraId="223AC55D" w14:textId="77777777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给出错误提示，程序运行正常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43B256E1" w14:textId="77777777"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2BBBC444" w14:textId="682FEB06" w:rsidR="008B5D8B" w:rsidRPr="008B5D8B" w:rsidRDefault="00594778" w:rsidP="008B5D8B">
      <w:pPr>
        <w:rPr>
          <w:lang w:eastAsia="zh-CN"/>
        </w:rPr>
      </w:pPr>
      <w:r w:rsidRPr="00594778">
        <w:rPr>
          <w:noProof/>
          <w:lang w:eastAsia="zh-CN" w:bidi="ar-SA"/>
        </w:rPr>
        <w:drawing>
          <wp:inline distT="0" distB="0" distL="0" distR="0" wp14:anchorId="72918EE1" wp14:editId="303E7C36">
            <wp:extent cx="5759450" cy="5064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25F7" w14:textId="1CDB73AE" w:rsidR="004135DF" w:rsidRDefault="004135DF" w:rsidP="004135DF">
      <w:pPr>
        <w:pStyle w:val="3"/>
        <w:spacing w:before="120"/>
      </w:pPr>
      <w:bookmarkStart w:id="59" w:name="_Toc59806181"/>
      <w:r>
        <w:rPr>
          <w:rFonts w:hint="eastAsia"/>
        </w:rPr>
        <w:t xml:space="preserve">4.2.2 </w:t>
      </w:r>
      <w:r w:rsidR="00594778" w:rsidRPr="00594778">
        <w:rPr>
          <w:rFonts w:hint="eastAsia"/>
        </w:rPr>
        <w:t>要增加子女的人不在家谱中</w:t>
      </w:r>
      <w:bookmarkEnd w:id="59"/>
    </w:p>
    <w:p w14:paraId="7FFC9ADF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18CE49CF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3CF25A26" w14:textId="6A1598EF" w:rsidR="00FD2CA9" w:rsidRPr="00FD2CA9" w:rsidRDefault="00594778" w:rsidP="00FD2CA9">
      <w:pPr>
        <w:rPr>
          <w:lang w:eastAsia="zh-CN"/>
        </w:rPr>
      </w:pPr>
      <w:r w:rsidRPr="00594778">
        <w:rPr>
          <w:noProof/>
          <w:lang w:eastAsia="zh-CN"/>
        </w:rPr>
        <w:lastRenderedPageBreak/>
        <w:drawing>
          <wp:inline distT="0" distB="0" distL="0" distR="0" wp14:anchorId="5998E775" wp14:editId="59F45D27">
            <wp:extent cx="5128704" cy="19127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3660" w14:textId="16C11E6C" w:rsidR="004135DF" w:rsidRDefault="004135DF" w:rsidP="004135DF">
      <w:pPr>
        <w:pStyle w:val="3"/>
        <w:spacing w:before="120"/>
      </w:pPr>
      <w:bookmarkStart w:id="60" w:name="_Toc59806182"/>
      <w:r>
        <w:rPr>
          <w:rFonts w:hint="eastAsia"/>
        </w:rPr>
        <w:t xml:space="preserve">4.2.3 </w:t>
      </w:r>
      <w:r w:rsidR="00594778" w:rsidRPr="00594778">
        <w:rPr>
          <w:rFonts w:hint="eastAsia"/>
        </w:rPr>
        <w:t>要解散家庭的人不在家谱中</w:t>
      </w:r>
      <w:bookmarkEnd w:id="60"/>
    </w:p>
    <w:p w14:paraId="1DF5A508" w14:textId="7777777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73C8F427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7F4B6A9C" w14:textId="6609749B" w:rsidR="00FD2CA9" w:rsidRDefault="00594778" w:rsidP="00FD2CA9">
      <w:pPr>
        <w:rPr>
          <w:noProof/>
          <w:lang w:eastAsia="zh-CN" w:bidi="ar-SA"/>
        </w:rPr>
      </w:pPr>
      <w:r w:rsidRPr="00594778">
        <w:rPr>
          <w:noProof/>
          <w:lang w:eastAsia="zh-CN" w:bidi="ar-SA"/>
        </w:rPr>
        <w:drawing>
          <wp:inline distT="0" distB="0" distL="0" distR="0" wp14:anchorId="7161E27C" wp14:editId="533A9A45">
            <wp:extent cx="4351397" cy="19127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7F67" w14:textId="77777777" w:rsidR="00594778" w:rsidRPr="00594778" w:rsidRDefault="00594778" w:rsidP="00594778">
      <w:pPr>
        <w:pStyle w:val="3"/>
        <w:spacing w:before="120"/>
      </w:pPr>
      <w:bookmarkStart w:id="61" w:name="_Toc24987856"/>
      <w:bookmarkStart w:id="62" w:name="_Toc59806183"/>
      <w:r w:rsidRPr="00594778">
        <w:t xml:space="preserve">4.2.4 </w:t>
      </w:r>
      <w:r w:rsidRPr="00594778">
        <w:rPr>
          <w:rFonts w:hint="eastAsia"/>
        </w:rPr>
        <w:t>要更改姓名的人不在家谱中</w:t>
      </w:r>
      <w:bookmarkEnd w:id="61"/>
      <w:bookmarkEnd w:id="62"/>
    </w:p>
    <w:p w14:paraId="7DEB0880" w14:textId="77777777" w:rsidR="00594778" w:rsidRDefault="00594778" w:rsidP="00594778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3CB20E16" w14:textId="77777777" w:rsidR="00594778" w:rsidRPr="00FD2CA9" w:rsidRDefault="00594778" w:rsidP="00594778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13CB58F8" w14:textId="61F7A287" w:rsidR="00594778" w:rsidRDefault="00594778" w:rsidP="00594778">
      <w:pPr>
        <w:ind w:firstLineChars="0" w:firstLine="0"/>
        <w:rPr>
          <w:lang w:eastAsia="zh-CN"/>
        </w:rPr>
      </w:pPr>
      <w:r>
        <w:rPr>
          <w:lang w:eastAsia="zh-CN"/>
        </w:rPr>
        <w:tab/>
      </w:r>
      <w:r w:rsidRPr="00594778">
        <w:rPr>
          <w:noProof/>
          <w:lang w:eastAsia="zh-CN"/>
        </w:rPr>
        <w:drawing>
          <wp:inline distT="0" distB="0" distL="0" distR="0" wp14:anchorId="0A54FAA4" wp14:editId="792029FC">
            <wp:extent cx="4900085" cy="19127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60E" w14:textId="139969E9" w:rsidR="00594778" w:rsidRDefault="00594778" w:rsidP="00594778">
      <w:pPr>
        <w:pStyle w:val="3"/>
        <w:spacing w:before="120"/>
      </w:pPr>
      <w:bookmarkStart w:id="63" w:name="_Toc24987857"/>
      <w:bookmarkStart w:id="64" w:name="_Toc59806184"/>
      <w:r w:rsidRPr="00594778">
        <w:lastRenderedPageBreak/>
        <w:t xml:space="preserve">4.2.5 </w:t>
      </w:r>
      <w:r w:rsidRPr="00594778">
        <w:rPr>
          <w:rFonts w:hint="eastAsia"/>
        </w:rPr>
        <w:t>要查询的人不在家谱中</w:t>
      </w:r>
      <w:bookmarkEnd w:id="63"/>
      <w:bookmarkEnd w:id="64"/>
    </w:p>
    <w:p w14:paraId="237401E1" w14:textId="77777777" w:rsidR="00594778" w:rsidRDefault="00594778" w:rsidP="00594778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3478E7D6" w14:textId="77777777" w:rsidR="00594778" w:rsidRPr="00FD2CA9" w:rsidRDefault="00594778" w:rsidP="00594778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7F80C896" w14:textId="1A9140E0" w:rsidR="00594778" w:rsidRPr="00594778" w:rsidRDefault="00594778" w:rsidP="00594778">
      <w:pPr>
        <w:rPr>
          <w:lang w:eastAsia="zh-CN"/>
        </w:rPr>
      </w:pPr>
      <w:r w:rsidRPr="00594778">
        <w:rPr>
          <w:noProof/>
          <w:lang w:eastAsia="zh-CN"/>
        </w:rPr>
        <w:drawing>
          <wp:inline distT="0" distB="0" distL="0" distR="0" wp14:anchorId="5172946F" wp14:editId="33B555F8">
            <wp:extent cx="3612193" cy="192802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0A27" w14:textId="77777777" w:rsidR="00594778" w:rsidRPr="00594778" w:rsidRDefault="00594778" w:rsidP="00594778">
      <w:pPr>
        <w:ind w:firstLineChars="0" w:firstLine="0"/>
        <w:rPr>
          <w:lang w:eastAsia="zh-CN"/>
        </w:rPr>
      </w:pPr>
    </w:p>
    <w:p w14:paraId="0B45D8FD" w14:textId="77777777" w:rsidR="004135DF" w:rsidRPr="004135DF" w:rsidRDefault="004135DF" w:rsidP="004135DF">
      <w:pPr>
        <w:pStyle w:val="2"/>
        <w:spacing w:before="120"/>
      </w:pPr>
      <w:bookmarkStart w:id="65" w:name="_Toc59806185"/>
      <w:r>
        <w:rPr>
          <w:rFonts w:hint="eastAsia"/>
        </w:rPr>
        <w:t xml:space="preserve">4.3 </w:t>
      </w:r>
      <w:r>
        <w:rPr>
          <w:rFonts w:hint="eastAsia"/>
        </w:rPr>
        <w:t>出错测试</w:t>
      </w:r>
      <w:bookmarkEnd w:id="65"/>
    </w:p>
    <w:p w14:paraId="11A20E32" w14:textId="0D35776E" w:rsidR="002779D6" w:rsidRDefault="004135DF" w:rsidP="004135DF">
      <w:pPr>
        <w:pStyle w:val="3"/>
        <w:spacing w:before="120"/>
      </w:pPr>
      <w:bookmarkStart w:id="66" w:name="_Toc59806186"/>
      <w:r>
        <w:rPr>
          <w:rFonts w:hint="eastAsia"/>
        </w:rPr>
        <w:t xml:space="preserve">4.3.1 </w:t>
      </w:r>
      <w:r w:rsidR="00594778">
        <w:rPr>
          <w:rFonts w:hint="eastAsia"/>
        </w:rPr>
        <w:t>操作码错误</w:t>
      </w:r>
      <w:bookmarkEnd w:id="66"/>
    </w:p>
    <w:p w14:paraId="6156B919" w14:textId="77777777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5707EB11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65D1D619" w14:textId="70A9E45A" w:rsidR="00590C7D" w:rsidRPr="001839FC" w:rsidRDefault="00594778" w:rsidP="001839FC">
      <w:pPr>
        <w:ind w:firstLine="482"/>
        <w:rPr>
          <w:b/>
          <w:lang w:eastAsia="zh-CN"/>
        </w:rPr>
      </w:pPr>
      <w:r w:rsidRPr="00594778">
        <w:rPr>
          <w:b/>
          <w:noProof/>
          <w:lang w:eastAsia="zh-CN" w:bidi="ar-SA"/>
        </w:rPr>
        <w:drawing>
          <wp:inline distT="0" distB="0" distL="0" distR="0" wp14:anchorId="3F84D10B" wp14:editId="65545E13">
            <wp:extent cx="3238781" cy="144030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5EA4" w14:textId="2F1E46BC" w:rsidR="004135DF" w:rsidRDefault="004135DF" w:rsidP="004135DF">
      <w:pPr>
        <w:pStyle w:val="3"/>
        <w:spacing w:before="120"/>
      </w:pPr>
      <w:bookmarkStart w:id="67" w:name="_Toc59806187"/>
      <w:r>
        <w:rPr>
          <w:rFonts w:hint="eastAsia"/>
        </w:rPr>
        <w:t xml:space="preserve">4.3.2 </w:t>
      </w:r>
      <w:r w:rsidR="00594778">
        <w:rPr>
          <w:rFonts w:hint="eastAsia"/>
        </w:rPr>
        <w:t>添加</w:t>
      </w:r>
      <w:proofErr w:type="gramStart"/>
      <w:r w:rsidR="00594778">
        <w:rPr>
          <w:rFonts w:hint="eastAsia"/>
        </w:rPr>
        <w:t>人女数错误</w:t>
      </w:r>
      <w:bookmarkEnd w:id="67"/>
      <w:proofErr w:type="gramEnd"/>
    </w:p>
    <w:p w14:paraId="3774A2E9" w14:textId="77777777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109A9319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1509E061" w14:textId="18FADBB9" w:rsidR="00590C7D" w:rsidRPr="001839FC" w:rsidRDefault="00594778" w:rsidP="001839FC">
      <w:pPr>
        <w:ind w:firstLine="482"/>
        <w:rPr>
          <w:b/>
          <w:lang w:eastAsia="zh-CN"/>
        </w:rPr>
      </w:pPr>
      <w:r w:rsidRPr="00594778">
        <w:rPr>
          <w:b/>
          <w:noProof/>
          <w:lang w:eastAsia="zh-CN"/>
        </w:rPr>
        <w:lastRenderedPageBreak/>
        <w:drawing>
          <wp:inline distT="0" distB="0" distL="0" distR="0" wp14:anchorId="6ACC0C17" wp14:editId="30F8BDED">
            <wp:extent cx="4419983" cy="260626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373C" w14:textId="77777777" w:rsidR="00967C27" w:rsidRPr="00ED4D76" w:rsidRDefault="00967C27" w:rsidP="00FD3194">
      <w:pPr>
        <w:pStyle w:val="afff5"/>
        <w:ind w:firstLine="420"/>
        <w:rPr>
          <w:lang w:eastAsia="zh-CN"/>
        </w:rPr>
      </w:pPr>
    </w:p>
    <w:sectPr w:rsidR="00967C27" w:rsidRPr="00ED4D76" w:rsidSect="00FD3194">
      <w:footerReference w:type="default" r:id="rId37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E58D1" w14:textId="77777777" w:rsidR="004B359D" w:rsidRDefault="004B359D" w:rsidP="001D0743">
      <w:r>
        <w:separator/>
      </w:r>
    </w:p>
    <w:p w14:paraId="05D23168" w14:textId="77777777" w:rsidR="004B359D" w:rsidRDefault="004B359D" w:rsidP="001D0743"/>
    <w:p w14:paraId="6BBE1056" w14:textId="77777777" w:rsidR="004B359D" w:rsidRDefault="004B359D" w:rsidP="001D0743"/>
    <w:p w14:paraId="75859DDD" w14:textId="77777777" w:rsidR="004B359D" w:rsidRDefault="004B359D" w:rsidP="001D0743"/>
    <w:p w14:paraId="22061369" w14:textId="77777777" w:rsidR="004B359D" w:rsidRDefault="004B359D" w:rsidP="001D0743"/>
    <w:p w14:paraId="5E235AD1" w14:textId="77777777" w:rsidR="004B359D" w:rsidRDefault="004B359D" w:rsidP="001D0743"/>
  </w:endnote>
  <w:endnote w:type="continuationSeparator" w:id="0">
    <w:p w14:paraId="318F1C98" w14:textId="77777777" w:rsidR="004B359D" w:rsidRDefault="004B359D" w:rsidP="001D0743">
      <w:r>
        <w:continuationSeparator/>
      </w:r>
    </w:p>
    <w:p w14:paraId="5A48B00F" w14:textId="77777777" w:rsidR="004B359D" w:rsidRDefault="004B359D" w:rsidP="001D0743"/>
    <w:p w14:paraId="31971C2C" w14:textId="77777777" w:rsidR="004B359D" w:rsidRDefault="004B359D" w:rsidP="001D0743"/>
    <w:p w14:paraId="0D208CF8" w14:textId="77777777" w:rsidR="004B359D" w:rsidRDefault="004B359D" w:rsidP="001D0743"/>
    <w:p w14:paraId="34CCB66C" w14:textId="77777777" w:rsidR="004B359D" w:rsidRDefault="004B359D" w:rsidP="001D0743"/>
    <w:p w14:paraId="2C7F2D25" w14:textId="77777777" w:rsidR="004B359D" w:rsidRDefault="004B359D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B2206" w14:textId="77777777" w:rsidR="00594778" w:rsidRPr="00F57004" w:rsidRDefault="00594778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6C653644" w14:textId="77777777" w:rsidR="00594778" w:rsidRDefault="00594778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89CA7" w14:textId="77777777" w:rsidR="00594778" w:rsidRPr="009035C9" w:rsidRDefault="00594778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9BA87" w14:textId="77777777" w:rsidR="00594778" w:rsidRDefault="00594778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3F15B" w14:textId="77777777" w:rsidR="00594778" w:rsidRDefault="00594778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0023E13A" w14:textId="77777777" w:rsidR="00594778" w:rsidRDefault="00594778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7B841268" w14:textId="77777777" w:rsidR="00594778" w:rsidRPr="00E0298B" w:rsidRDefault="00594778" w:rsidP="001D0743">
    <w:pPr>
      <w:pStyle w:val="a4"/>
      <w:ind w:firstLine="360"/>
    </w:pPr>
  </w:p>
  <w:p w14:paraId="14C323A9" w14:textId="77777777" w:rsidR="00594778" w:rsidRDefault="005947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A2619" w14:textId="77777777" w:rsidR="004B359D" w:rsidRDefault="004B359D" w:rsidP="001D0743">
      <w:r>
        <w:separator/>
      </w:r>
    </w:p>
    <w:p w14:paraId="65A42FB2" w14:textId="77777777" w:rsidR="004B359D" w:rsidRDefault="004B359D" w:rsidP="001D0743"/>
    <w:p w14:paraId="66C6BCB8" w14:textId="77777777" w:rsidR="004B359D" w:rsidRDefault="004B359D" w:rsidP="001D0743"/>
    <w:p w14:paraId="7142BEC0" w14:textId="77777777" w:rsidR="004B359D" w:rsidRDefault="004B359D" w:rsidP="001D0743"/>
    <w:p w14:paraId="289CB8C6" w14:textId="77777777" w:rsidR="004B359D" w:rsidRDefault="004B359D" w:rsidP="001D0743"/>
    <w:p w14:paraId="1F69427F" w14:textId="77777777" w:rsidR="004B359D" w:rsidRDefault="004B359D" w:rsidP="001D0743"/>
  </w:footnote>
  <w:footnote w:type="continuationSeparator" w:id="0">
    <w:p w14:paraId="4CA60D59" w14:textId="77777777" w:rsidR="004B359D" w:rsidRDefault="004B359D" w:rsidP="001D0743">
      <w:r>
        <w:continuationSeparator/>
      </w:r>
    </w:p>
    <w:p w14:paraId="195AEEA5" w14:textId="77777777" w:rsidR="004B359D" w:rsidRDefault="004B359D" w:rsidP="001D0743"/>
    <w:p w14:paraId="5081E537" w14:textId="77777777" w:rsidR="004B359D" w:rsidRDefault="004B359D" w:rsidP="001D0743"/>
    <w:p w14:paraId="22434E71" w14:textId="77777777" w:rsidR="004B359D" w:rsidRDefault="004B359D" w:rsidP="001D0743"/>
    <w:p w14:paraId="0B250844" w14:textId="77777777" w:rsidR="004B359D" w:rsidRDefault="004B359D" w:rsidP="001D0743"/>
    <w:p w14:paraId="26BAC98F" w14:textId="77777777" w:rsidR="004B359D" w:rsidRDefault="004B359D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15A01" w14:textId="77777777" w:rsidR="00594778" w:rsidRDefault="00594778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980AC" w14:textId="77777777" w:rsidR="00594778" w:rsidRPr="009035C9" w:rsidRDefault="00594778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A3ADC" w14:textId="77777777" w:rsidR="00594778" w:rsidRDefault="00594778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92084"/>
    <w:multiLevelType w:val="hybridMultilevel"/>
    <w:tmpl w:val="9610479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03F62AE8"/>
    <w:multiLevelType w:val="multilevel"/>
    <w:tmpl w:val="6D48D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11B19"/>
    <w:multiLevelType w:val="hybridMultilevel"/>
    <w:tmpl w:val="A6F0D0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A073EF0"/>
    <w:multiLevelType w:val="multilevel"/>
    <w:tmpl w:val="A2226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E49A7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34E38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C9675B"/>
    <w:multiLevelType w:val="multilevel"/>
    <w:tmpl w:val="D4A8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564E4D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9D74C5"/>
    <w:multiLevelType w:val="multilevel"/>
    <w:tmpl w:val="15244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BC7156"/>
    <w:multiLevelType w:val="multilevel"/>
    <w:tmpl w:val="A664F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974979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750C77"/>
    <w:multiLevelType w:val="hybridMultilevel"/>
    <w:tmpl w:val="B70A8E9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536D332B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3C513F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AB5F7D"/>
    <w:multiLevelType w:val="hybridMultilevel"/>
    <w:tmpl w:val="DD50F2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70E4C47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19416E"/>
    <w:multiLevelType w:val="hybridMultilevel"/>
    <w:tmpl w:val="B6EC2F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78510ACB"/>
    <w:multiLevelType w:val="multilevel"/>
    <w:tmpl w:val="E23C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17"/>
  </w:num>
  <w:num w:numId="4">
    <w:abstractNumId w:val="10"/>
  </w:num>
  <w:num w:numId="5">
    <w:abstractNumId w:val="5"/>
  </w:num>
  <w:num w:numId="6">
    <w:abstractNumId w:val="12"/>
  </w:num>
  <w:num w:numId="7">
    <w:abstractNumId w:val="4"/>
  </w:num>
  <w:num w:numId="8">
    <w:abstractNumId w:val="7"/>
  </w:num>
  <w:num w:numId="9">
    <w:abstractNumId w:val="2"/>
  </w:num>
  <w:num w:numId="10">
    <w:abstractNumId w:val="16"/>
  </w:num>
  <w:num w:numId="11">
    <w:abstractNumId w:val="0"/>
  </w:num>
  <w:num w:numId="12">
    <w:abstractNumId w:val="14"/>
  </w:num>
  <w:num w:numId="13">
    <w:abstractNumId w:val="11"/>
  </w:num>
  <w:num w:numId="14">
    <w:abstractNumId w:val="1"/>
  </w:num>
  <w:num w:numId="15">
    <w:abstractNumId w:val="6"/>
  </w:num>
  <w:num w:numId="16">
    <w:abstractNumId w:val="3"/>
  </w:num>
  <w:num w:numId="17">
    <w:abstractNumId w:val="9"/>
  </w:num>
  <w:num w:numId="18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50FD8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0273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359D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3112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4778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4ACF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0C89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0A2C"/>
    <w:rsid w:val="007A2D70"/>
    <w:rsid w:val="007A39D6"/>
    <w:rsid w:val="007A4712"/>
    <w:rsid w:val="007A7179"/>
    <w:rsid w:val="007B046C"/>
    <w:rsid w:val="007B0F93"/>
    <w:rsid w:val="007B1D17"/>
    <w:rsid w:val="007B493E"/>
    <w:rsid w:val="007D0002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A74CA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E717E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AF6ABD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4CB0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6D06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4AA3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13DFC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14804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2D86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0585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96522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052F71"/>
  <w15:docId w15:val="{9E453396-6347-417F-8E74-076EF34A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4778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STXihei" w:eastAsia="宋体" w:hAnsi="STXihei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STXihei" w:eastAsia="STXihei" w:hAnsi="STXihei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STXingkai" w:eastAsia="STXingkai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paragraph" w:customStyle="1" w:styleId="alt">
    <w:name w:val="alt"/>
    <w:basedOn w:val="a"/>
    <w:rsid w:val="007D000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keyword">
    <w:name w:val="keyword"/>
    <w:basedOn w:val="a0"/>
    <w:rsid w:val="00C56D06"/>
  </w:style>
  <w:style w:type="character" w:customStyle="1" w:styleId="string">
    <w:name w:val="string"/>
    <w:basedOn w:val="a0"/>
    <w:rsid w:val="00C56D06"/>
  </w:style>
  <w:style w:type="character" w:customStyle="1" w:styleId="datatypes">
    <w:name w:val="datatypes"/>
    <w:basedOn w:val="a0"/>
    <w:rsid w:val="00C56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0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6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8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6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2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5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C5F1A5-297A-4D29-A93B-08BBECE7F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499</TotalTime>
  <Pages>1</Pages>
  <Words>2048</Words>
  <Characters>11679</Characters>
  <Application>Microsoft Office Word</Application>
  <DocSecurity>0</DocSecurity>
  <Lines>97</Lines>
  <Paragraphs>27</Paragraphs>
  <ScaleCrop>false</ScaleCrop>
  <Company>中国石油大学</Company>
  <LinksUpToDate>false</LinksUpToDate>
  <CharactersWithSpaces>13700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赵 子昱</cp:lastModifiedBy>
  <cp:revision>26</cp:revision>
  <cp:lastPrinted>2008-07-17T03:36:00Z</cp:lastPrinted>
  <dcterms:created xsi:type="dcterms:W3CDTF">2017-10-13T02:08:00Z</dcterms:created>
  <dcterms:modified xsi:type="dcterms:W3CDTF">2020-12-25T08:29:00Z</dcterms:modified>
</cp:coreProperties>
</file>